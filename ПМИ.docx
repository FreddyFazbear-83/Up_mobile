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39A20F" w14:textId="468F46CF" w:rsidR="008C517C" w:rsidRPr="005C59FC" w:rsidRDefault="007C063B" w:rsidP="008C517C">
      <w:pPr>
        <w:shd w:val="clear" w:color="auto" w:fill="FFFFFF"/>
        <w:ind w:firstLine="0"/>
        <w:jc w:val="center"/>
        <w:rPr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 w:rsidR="008C517C" w:rsidRPr="005C59FC">
        <w:rPr>
          <w:rFonts w:eastAsiaTheme="minorHAnsi"/>
          <w:noProof/>
        </w:rPr>
        <w:drawing>
          <wp:inline distT="0" distB="0" distL="0" distR="0" wp14:anchorId="60CB1489" wp14:editId="69DFAF59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C7DE" w14:textId="77777777" w:rsidR="008C517C" w:rsidRPr="005C59FC" w:rsidRDefault="008C517C" w:rsidP="008C517C">
      <w:pPr>
        <w:shd w:val="clear" w:color="auto" w:fill="FFFFFF"/>
        <w:spacing w:line="276" w:lineRule="auto"/>
        <w:jc w:val="center"/>
        <w:rPr>
          <w:b/>
          <w:bCs/>
        </w:rPr>
      </w:pPr>
    </w:p>
    <w:p w14:paraId="6C8B7087" w14:textId="77777777" w:rsidR="008C517C" w:rsidRPr="005C59FC" w:rsidRDefault="008C517C" w:rsidP="008C517C">
      <w:pPr>
        <w:spacing w:line="276" w:lineRule="auto"/>
        <w:ind w:left="5103" w:firstLine="0"/>
      </w:pPr>
      <w:r w:rsidRPr="005C59FC">
        <w:t>УТВЕРЖДАЮ</w:t>
      </w:r>
    </w:p>
    <w:p w14:paraId="3C68E5ED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103" w:firstLine="0"/>
        <w:rPr>
          <w:bCs/>
        </w:rPr>
      </w:pPr>
      <w:r w:rsidRPr="005C59FC">
        <w:rPr>
          <w:bCs/>
        </w:rPr>
        <w:t>Преподаватель по профильной дисциплине</w:t>
      </w:r>
    </w:p>
    <w:p w14:paraId="1F498ABE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</w:pPr>
      <w:r w:rsidRPr="005C59FC">
        <w:t>_____________________________________</w:t>
      </w:r>
    </w:p>
    <w:p w14:paraId="635C661A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bCs/>
        </w:rPr>
      </w:pPr>
      <w:r w:rsidRPr="005C59FC">
        <w:rPr>
          <w:i/>
          <w:vertAlign w:val="superscript"/>
        </w:rPr>
        <w:t>(</w:t>
      </w:r>
      <w:proofErr w:type="gramStart"/>
      <w:r w:rsidRPr="005C59FC">
        <w:rPr>
          <w:i/>
          <w:vertAlign w:val="superscript"/>
        </w:rPr>
        <w:t xml:space="preserve">должность,   </w:t>
      </w:r>
      <w:proofErr w:type="gramEnd"/>
      <w:r w:rsidRPr="005C59FC">
        <w:rPr>
          <w:i/>
          <w:caps/>
          <w:vertAlign w:val="superscript"/>
        </w:rPr>
        <w:t>ФИО)</w:t>
      </w:r>
    </w:p>
    <w:p w14:paraId="6AC5CD6F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rPr>
          <w:caps/>
        </w:rPr>
      </w:pPr>
      <w:r w:rsidRPr="005C59FC">
        <w:t>_____________________________________</w:t>
      </w:r>
    </w:p>
    <w:p w14:paraId="4166FAEF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i/>
          <w:vertAlign w:val="superscript"/>
        </w:rPr>
      </w:pPr>
      <w:r w:rsidRPr="005C59FC">
        <w:rPr>
          <w:i/>
          <w:vertAlign w:val="superscript"/>
        </w:rPr>
        <w:t>(Подпись)</w:t>
      </w:r>
    </w:p>
    <w:p w14:paraId="26B573F9" w14:textId="77777777" w:rsidR="008C517C" w:rsidRPr="005C59FC" w:rsidRDefault="008C517C" w:rsidP="008C517C">
      <w:pPr>
        <w:spacing w:line="276" w:lineRule="auto"/>
        <w:ind w:left="5103" w:firstLine="0"/>
        <w:textAlignment w:val="baseline"/>
      </w:pPr>
      <w:r w:rsidRPr="005C59FC">
        <w:t>Дата</w:t>
      </w:r>
      <w:proofErr w:type="gramStart"/>
      <w:r w:rsidRPr="005C59FC">
        <w:t xml:space="preserve">   «</w:t>
      </w:r>
      <w:proofErr w:type="gramEnd"/>
      <w:r w:rsidRPr="005C59FC">
        <w:t xml:space="preserve"> ___» _________________ 202__ год</w:t>
      </w:r>
    </w:p>
    <w:p w14:paraId="1A2EE66F" w14:textId="77777777" w:rsidR="008C517C" w:rsidRPr="005C59FC" w:rsidRDefault="008C517C" w:rsidP="008C517C">
      <w:pPr>
        <w:shd w:val="clear" w:color="auto" w:fill="FFFFFF"/>
        <w:spacing w:line="276" w:lineRule="auto"/>
        <w:ind w:left="5387"/>
        <w:jc w:val="center"/>
        <w:rPr>
          <w:bCs/>
        </w:rPr>
      </w:pPr>
    </w:p>
    <w:p w14:paraId="1AA72367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905E4B0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222E53E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5FC142EE" w14:textId="688000BD" w:rsidR="008C517C" w:rsidRPr="00BE0B7B" w:rsidRDefault="00BE0B7B" w:rsidP="00BE0B7B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Приложение для учёта КБЖУ </w:t>
      </w:r>
      <w:r w:rsidRPr="0055581D">
        <w:rPr>
          <w:b/>
          <w:bCs/>
          <w:sz w:val="28"/>
          <w:szCs w:val="28"/>
        </w:rPr>
        <w:t>со сканером состава продукта</w:t>
      </w:r>
    </w:p>
    <w:p w14:paraId="14318246" w14:textId="77777777" w:rsidR="008C517C" w:rsidRPr="005C59FC" w:rsidRDefault="008C517C" w:rsidP="008C517C">
      <w:pPr>
        <w:ind w:firstLine="0"/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Программа и методика испытаний</w:t>
      </w:r>
    </w:p>
    <w:p w14:paraId="4BF67C89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p w14:paraId="4A1475DA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8C517C" w:rsidRPr="005C59FC" w14:paraId="4A704855" w14:textId="77777777" w:rsidTr="00B045B7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DF9FD1F" w14:textId="7DE58325" w:rsidR="008C517C" w:rsidRPr="00BE0B7B" w:rsidRDefault="00BE0B7B" w:rsidP="006471A5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Бакулева Виктория Михайловна</w:t>
            </w:r>
          </w:p>
        </w:tc>
      </w:tr>
      <w:tr w:rsidR="008C517C" w:rsidRPr="005C59FC" w14:paraId="4DB819A5" w14:textId="77777777" w:rsidTr="00B045B7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5093B5F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(Ф.И.О. обучающегося)</w:t>
            </w:r>
          </w:p>
        </w:tc>
      </w:tr>
      <w:tr w:rsidR="008C517C" w:rsidRPr="005C59FC" w14:paraId="25D70D79" w14:textId="77777777" w:rsidTr="00B045B7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ABCBE2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09.02.07 Информационные системы и программирование</w:t>
            </w:r>
          </w:p>
        </w:tc>
      </w:tr>
      <w:tr w:rsidR="008C517C" w:rsidRPr="005C59FC" w14:paraId="3886114C" w14:textId="77777777" w:rsidTr="00B045B7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62C9CBE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(специальность)</w:t>
            </w:r>
          </w:p>
        </w:tc>
      </w:tr>
      <w:tr w:rsidR="008C517C" w:rsidRPr="005C59FC" w14:paraId="13BF9280" w14:textId="77777777" w:rsidTr="00B045B7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0A525625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  <w:tr w:rsidR="008C517C" w:rsidRPr="005C59FC" w14:paraId="020D7E97" w14:textId="77777777" w:rsidTr="00B045B7">
        <w:trPr>
          <w:trHeight w:val="283"/>
          <w:jc w:val="center"/>
        </w:trPr>
        <w:tc>
          <w:tcPr>
            <w:tcW w:w="3402" w:type="dxa"/>
            <w:vAlign w:val="center"/>
          </w:tcPr>
          <w:p w14:paraId="3763EFCC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0FF340E6" w14:textId="613EA8E4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ИСПк-</w:t>
            </w:r>
            <w:r w:rsidR="00BE0B7B">
              <w:rPr>
                <w:rFonts w:eastAsiaTheme="minorHAnsi"/>
                <w:lang w:eastAsia="en-US"/>
              </w:rPr>
              <w:t>301</w:t>
            </w:r>
            <w:r w:rsidRPr="005C59FC">
              <w:rPr>
                <w:rFonts w:eastAsiaTheme="minorHAnsi"/>
                <w:lang w:eastAsia="en-US"/>
              </w:rPr>
              <w:t>-5</w:t>
            </w:r>
            <w:r w:rsidR="00BE0B7B">
              <w:rPr>
                <w:rFonts w:eastAsiaTheme="minorHAnsi"/>
                <w:lang w:eastAsia="en-US"/>
              </w:rPr>
              <w:t>1</w:t>
            </w:r>
            <w:r w:rsidRPr="005C59FC">
              <w:rPr>
                <w:rFonts w:eastAsiaTheme="minorHAnsi"/>
                <w:lang w:eastAsia="en-US"/>
              </w:rPr>
              <w:t>-00</w:t>
            </w:r>
          </w:p>
        </w:tc>
      </w:tr>
      <w:tr w:rsidR="008C517C" w:rsidRPr="005C59FC" w14:paraId="50746EAE" w14:textId="77777777" w:rsidTr="00B045B7">
        <w:trPr>
          <w:trHeight w:val="283"/>
          <w:jc w:val="center"/>
        </w:trPr>
        <w:tc>
          <w:tcPr>
            <w:tcW w:w="3402" w:type="dxa"/>
            <w:vAlign w:val="center"/>
          </w:tcPr>
          <w:p w14:paraId="5ABE21D3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4B24739F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</w:tbl>
    <w:p w14:paraId="7B29F69D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3E6DD3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C194AC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F715078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928D81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7EF6FC03" w14:textId="4B2CAC7E" w:rsidR="008C517C" w:rsidRPr="005C59FC" w:rsidRDefault="008C517C" w:rsidP="001E34C7">
      <w:pPr>
        <w:shd w:val="clear" w:color="auto" w:fill="FFFFFF"/>
        <w:ind w:firstLine="0"/>
        <w:jc w:val="center"/>
      </w:pPr>
    </w:p>
    <w:p w14:paraId="0BE24C4C" w14:textId="77777777" w:rsidR="00191ECA" w:rsidRPr="005C59FC" w:rsidRDefault="00191ECA" w:rsidP="001E34C7">
      <w:pPr>
        <w:shd w:val="clear" w:color="auto" w:fill="FFFFFF"/>
        <w:ind w:firstLine="0"/>
        <w:jc w:val="center"/>
      </w:pPr>
    </w:p>
    <w:p w14:paraId="7AA5AABF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40946782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ACA8D2" w14:textId="03ADAF22" w:rsidR="00191ECA" w:rsidRPr="005C59FC" w:rsidRDefault="008C517C" w:rsidP="00191ECA">
      <w:pPr>
        <w:shd w:val="clear" w:color="auto" w:fill="FFFFFF"/>
        <w:ind w:firstLine="0"/>
        <w:jc w:val="center"/>
        <w:rPr>
          <w:rFonts w:eastAsiaTheme="minorHAnsi"/>
          <w:lang w:eastAsia="en-US"/>
        </w:rPr>
      </w:pPr>
      <w:r w:rsidRPr="005C59FC">
        <w:t>Киров, 202</w:t>
      </w:r>
      <w:r w:rsidR="003179CF">
        <w:t>5</w:t>
      </w:r>
      <w:r w:rsidRPr="005C59FC">
        <w:t xml:space="preserve"> г.</w:t>
      </w:r>
      <w:r w:rsidR="00191ECA" w:rsidRPr="005C59FC">
        <w:rPr>
          <w:rFonts w:eastAsiaTheme="minorHAnsi"/>
          <w:lang w:eastAsia="en-US"/>
        </w:rPr>
        <w:br w:type="page"/>
      </w:r>
    </w:p>
    <w:p w14:paraId="77EC12B7" w14:textId="675FF319" w:rsidR="00191ECA" w:rsidRPr="005C59FC" w:rsidRDefault="00191ECA" w:rsidP="00981AE3">
      <w:pPr>
        <w:pStyle w:val="vguHeader"/>
      </w:pPr>
      <w:r w:rsidRPr="005C59FC">
        <w:lastRenderedPageBreak/>
        <w:t>Аннотация</w:t>
      </w:r>
    </w:p>
    <w:p w14:paraId="5A76AE25" w14:textId="62FB8925" w:rsidR="00B11750" w:rsidRDefault="00B11750" w:rsidP="00B11750">
      <w:r>
        <w:t xml:space="preserve">Настоящая Программа и методика испытаний автоматизированной информационной системы 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 </w:t>
      </w:r>
    </w:p>
    <w:p w14:paraId="256E538D" w14:textId="496ADCFF" w:rsidR="00B11750" w:rsidRDefault="00B11750" w:rsidP="00B11750">
      <w:r>
        <w:t>Программа и методика испытаний разработана в соответствии с требованиями следующих нормативных документов:</w:t>
      </w:r>
    </w:p>
    <w:p w14:paraId="438FE881" w14:textId="00ED7D70" w:rsidR="00B11750" w:rsidRDefault="00B11750" w:rsidP="00B11750">
      <w:pPr>
        <w:pStyle w:val="a0"/>
      </w:pPr>
      <w:r>
        <w:t xml:space="preserve">ГОСТ Р 59792–2021; </w:t>
      </w:r>
    </w:p>
    <w:p w14:paraId="208E49F8" w14:textId="02D77AE7" w:rsidR="00191ECA" w:rsidRPr="005C59FC" w:rsidRDefault="00B11750" w:rsidP="00B11750">
      <w:pPr>
        <w:pStyle w:val="a0"/>
        <w:rPr>
          <w:b/>
          <w:caps/>
        </w:rPr>
      </w:pPr>
      <w:r>
        <w:t xml:space="preserve">ГОСТ Р 59795–2021. </w:t>
      </w:r>
      <w:r w:rsidR="00191ECA" w:rsidRPr="005C59FC">
        <w:br w:type="page"/>
      </w:r>
    </w:p>
    <w:p w14:paraId="7B3CC18C" w14:textId="0395B004" w:rsidR="00990EAC" w:rsidRPr="005C59FC" w:rsidRDefault="00990EAC" w:rsidP="00A6518F">
      <w:pPr>
        <w:pStyle w:val="vguCContentName"/>
        <w:rPr>
          <w:szCs w:val="24"/>
        </w:rPr>
      </w:pPr>
      <w:r w:rsidRPr="005C59FC">
        <w:rPr>
          <w:szCs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0A769E9D" w14:textId="5C684F88" w:rsidR="00442256" w:rsidRPr="005C59FC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5D57B1F5" w14:textId="77777777" w:rsidR="008F539E" w:rsidRDefault="00442256" w:rsidP="008F539E">
          <w:pPr>
            <w:pStyle w:val="11"/>
            <w:jc w:val="both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5C59FC">
            <w:fldChar w:fldCharType="begin"/>
          </w:r>
          <w:r w:rsidRPr="005C59FC">
            <w:instrText xml:space="preserve"> TOC \o "1-3" \h \z \u </w:instrText>
          </w:r>
          <w:r w:rsidRPr="005C59FC">
            <w:fldChar w:fldCharType="separate"/>
          </w:r>
          <w:hyperlink w:anchor="_Toc213847618" w:history="1">
            <w:r w:rsidR="008F539E" w:rsidRPr="00776214">
              <w:rPr>
                <w:rStyle w:val="a6"/>
              </w:rPr>
              <w:t>1</w:t>
            </w:r>
            <w:r w:rsidR="008F539E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8F539E" w:rsidRPr="00776214">
              <w:rPr>
                <w:rStyle w:val="a6"/>
              </w:rPr>
              <w:t>Объект испытаний</w:t>
            </w:r>
            <w:r w:rsidR="008F539E">
              <w:rPr>
                <w:webHidden/>
              </w:rPr>
              <w:tab/>
            </w:r>
            <w:r w:rsidR="008F539E">
              <w:rPr>
                <w:webHidden/>
              </w:rPr>
              <w:fldChar w:fldCharType="begin"/>
            </w:r>
            <w:r w:rsidR="008F539E">
              <w:rPr>
                <w:webHidden/>
              </w:rPr>
              <w:instrText xml:space="preserve"> PAGEREF _Toc213847618 \h </w:instrText>
            </w:r>
            <w:r w:rsidR="008F539E">
              <w:rPr>
                <w:webHidden/>
              </w:rPr>
            </w:r>
            <w:r w:rsidR="008F539E"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3</w:t>
            </w:r>
            <w:r w:rsidR="008F539E">
              <w:rPr>
                <w:webHidden/>
              </w:rPr>
              <w:fldChar w:fldCharType="end"/>
            </w:r>
          </w:hyperlink>
        </w:p>
        <w:p w14:paraId="0852FDC4" w14:textId="02638F94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19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DE020C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0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Комплектность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0168E4" w14:textId="77777777" w:rsidR="008F539E" w:rsidRDefault="008F539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1" w:history="1">
            <w:r w:rsidRPr="00776214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321C746" w14:textId="77777777" w:rsidR="008F539E" w:rsidRDefault="008F539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2" w:history="1">
            <w:r w:rsidRPr="00776214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Общие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E6971B" w14:textId="4A77CBD7" w:rsidR="008F539E" w:rsidRDefault="008F539E" w:rsidP="008F539E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3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Перечень руководящих документов, на основании которых проводятся испытания</w:t>
            </w:r>
            <w:r>
              <w:rPr>
                <w:rStyle w:val="a6"/>
              </w:rPr>
              <w:t>…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3FB601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4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Место и продолжительность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364458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5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Организации, участвующие в испытаниях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DE8A0BD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6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Перечень предъявляемых на испытания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06B320D" w14:textId="77777777" w:rsidR="008F539E" w:rsidRDefault="008F539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7" w:history="1">
            <w:r w:rsidRPr="00776214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Объем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B6BE9D4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8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Перечень этапов испытаний и проверок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5F619F9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29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Последовательность проведения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D4F2287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0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FEC49F0" w14:textId="77777777" w:rsidR="008F539E" w:rsidRDefault="008F539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1" w:history="1">
            <w:r w:rsidRPr="0077621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DD8588" w14:textId="77777777" w:rsidR="008F539E" w:rsidRDefault="008F539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2" w:history="1">
            <w:r w:rsidRPr="00776214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Условия и порядок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B588A4D" w14:textId="77777777" w:rsidR="008F539E" w:rsidRDefault="008F539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3" w:history="1">
            <w:r w:rsidRPr="00776214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Материально-техническое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EBE61EC" w14:textId="77777777" w:rsidR="008F539E" w:rsidRDefault="008F539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4" w:history="1">
            <w:r w:rsidRPr="00776214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BF6C2E" w14:textId="77777777" w:rsidR="008F539E" w:rsidRDefault="008F539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5" w:history="1">
            <w:r w:rsidRPr="00776214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2A60B8F" w14:textId="77777777" w:rsidR="008F539E" w:rsidRDefault="008F539E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6" w:history="1">
            <w:r w:rsidRPr="00776214">
              <w:rPr>
                <w:rStyle w:val="a6"/>
              </w:rPr>
              <w:t>Приложение А.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Методика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7164789" w14:textId="77777777" w:rsidR="008F539E" w:rsidRDefault="008F539E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47637" w:history="1">
            <w:r w:rsidRPr="00776214">
              <w:rPr>
                <w:rStyle w:val="a6"/>
              </w:rPr>
              <w:t>Приложение Б.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76214">
              <w:rPr>
                <w:rStyle w:val="a6"/>
              </w:rPr>
              <w:t>Протокол проведения приемочных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_Toc213847637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792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CF0F4E1" w14:textId="10CCEA87" w:rsidR="00442256" w:rsidRPr="005C59FC" w:rsidRDefault="00442256" w:rsidP="0023221D">
          <w:r w:rsidRPr="005C59FC">
            <w:rPr>
              <w:b/>
              <w:bCs/>
              <w:szCs w:val="24"/>
            </w:rPr>
            <w:fldChar w:fldCharType="end"/>
          </w:r>
        </w:p>
      </w:sdtContent>
    </w:sdt>
    <w:p w14:paraId="4DB9FE6F" w14:textId="544B907C" w:rsidR="005A4E60" w:rsidRPr="005C59FC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 w:rsidRPr="005C59FC">
        <w:rPr>
          <w:bCs/>
          <w:noProof/>
        </w:rPr>
        <w:br w:type="page"/>
      </w:r>
    </w:p>
    <w:p w14:paraId="7ED03DFC" w14:textId="66A4A2E1" w:rsidR="00191ECA" w:rsidRDefault="00191ECA" w:rsidP="00191ECA">
      <w:pPr>
        <w:pStyle w:val="1"/>
      </w:pPr>
      <w:bookmarkStart w:id="0" w:name="_Toc74526610"/>
      <w:bookmarkStart w:id="1" w:name="_Toc128474254"/>
      <w:bookmarkStart w:id="2" w:name="_Toc213847618"/>
      <w:r w:rsidRPr="005C59FC">
        <w:lastRenderedPageBreak/>
        <w:t>Объект испытаний</w:t>
      </w:r>
      <w:bookmarkEnd w:id="2"/>
      <w:r w:rsidRPr="005C59FC">
        <w:t xml:space="preserve"> </w:t>
      </w:r>
    </w:p>
    <w:p w14:paraId="15E6DB72" w14:textId="59299056" w:rsidR="00191ECA" w:rsidRPr="005C59FC" w:rsidRDefault="00191ECA" w:rsidP="00191ECA">
      <w:pPr>
        <w:pStyle w:val="2"/>
      </w:pPr>
      <w:bookmarkStart w:id="3" w:name="_Toc213847619"/>
      <w:r w:rsidRPr="005C59FC">
        <w:t>Наименование системы</w:t>
      </w:r>
      <w:bookmarkEnd w:id="3"/>
    </w:p>
    <w:p w14:paraId="78FD754E" w14:textId="2254EF47" w:rsidR="00D446AC" w:rsidRPr="00D446AC" w:rsidRDefault="00D446AC" w:rsidP="00D446AC">
      <w:r>
        <w:rPr>
          <w:color w:val="000000" w:themeColor="text1"/>
        </w:rPr>
        <w:t xml:space="preserve">Полное наименование </w:t>
      </w:r>
      <w:r w:rsidR="00BE0B7B">
        <w:rPr>
          <w:color w:val="000000" w:themeColor="text1"/>
        </w:rPr>
        <w:t xml:space="preserve">приложения </w:t>
      </w:r>
      <w:r w:rsidR="00BE0B7B" w:rsidRPr="00BE0B7B">
        <w:rPr>
          <w:color w:val="000000" w:themeColor="text1"/>
        </w:rPr>
        <w:t>для учёта КБЖУ со сканером состава продукта</w:t>
      </w:r>
      <w:r w:rsidR="00BE0B7B">
        <w:rPr>
          <w:color w:val="000000" w:themeColor="text1"/>
        </w:rPr>
        <w:t xml:space="preserve"> —</w:t>
      </w:r>
      <w:r w:rsidR="006471A5">
        <w:rPr>
          <w:color w:val="000000" w:themeColor="text1"/>
        </w:rPr>
        <w:t xml:space="preserve"> «</w:t>
      </w:r>
      <w:r w:rsidR="00BE0B7B" w:rsidRPr="00BE0B7B">
        <w:t>Пират</w:t>
      </w:r>
      <w:r>
        <w:rPr>
          <w:color w:val="000000" w:themeColor="text1"/>
        </w:rPr>
        <w:t xml:space="preserve">». </w:t>
      </w:r>
      <w:r>
        <w:rPr>
          <w:color w:val="000000" w:themeColor="text1"/>
          <w:vertAlign w:val="subscript"/>
        </w:rPr>
        <w:softHyphen/>
      </w:r>
    </w:p>
    <w:p w14:paraId="547D514C" w14:textId="25E861CE" w:rsidR="00191ECA" w:rsidRPr="005C59FC" w:rsidRDefault="00191ECA" w:rsidP="00191ECA">
      <w:pPr>
        <w:pStyle w:val="2"/>
      </w:pPr>
      <w:bookmarkStart w:id="4" w:name="_Toc213847620"/>
      <w:r w:rsidRPr="005C59FC">
        <w:t>Комплектность АС</w:t>
      </w:r>
      <w:bookmarkEnd w:id="4"/>
    </w:p>
    <w:p w14:paraId="2B16B632" w14:textId="7B75C25B" w:rsidR="00DF7443" w:rsidRDefault="00BE0B7B" w:rsidP="00D446AC">
      <w:r>
        <w:t>Приложение</w:t>
      </w:r>
      <w:r w:rsidR="00D446AC">
        <w:t xml:space="preserve"> включает в себя </w:t>
      </w:r>
      <w:r w:rsidR="00DF7443">
        <w:t>следующие подсистемы:</w:t>
      </w:r>
    </w:p>
    <w:p w14:paraId="230BC9B6" w14:textId="77777777" w:rsidR="00CC00D5" w:rsidRDefault="00BE0B7B" w:rsidP="00CC00D5">
      <w:pPr>
        <w:pStyle w:val="a0"/>
        <w:numPr>
          <w:ilvl w:val="0"/>
          <w:numId w:val="31"/>
        </w:numPr>
        <w:ind w:firstLine="851"/>
      </w:pPr>
      <w:r>
        <w:t>Подсистема уп</w:t>
      </w:r>
      <w:r w:rsidR="00CC00D5">
        <w:t xml:space="preserve">равления профилем пользователя – </w:t>
      </w:r>
      <w:r>
        <w:t>обеспечивает ввод, хранение и редактирование антропометрических данных (вес, рост, возраст, пол, уровень активности) и расчёт индивидуальных целей по КБЖУ;</w:t>
      </w:r>
    </w:p>
    <w:p w14:paraId="70547B51" w14:textId="77777777" w:rsidR="00CC00D5" w:rsidRDefault="00BE0B7B" w:rsidP="00CC00D5">
      <w:pPr>
        <w:pStyle w:val="a0"/>
        <w:numPr>
          <w:ilvl w:val="0"/>
          <w:numId w:val="31"/>
        </w:numPr>
        <w:ind w:firstLine="851"/>
      </w:pPr>
      <w:r>
        <w:t>Подсистема р</w:t>
      </w:r>
      <w:r w:rsidR="00CC00D5">
        <w:t xml:space="preserve">аспознавания состава продукта – </w:t>
      </w:r>
      <w:r>
        <w:t>реализует захват изображения с камеры устройства и OCR-анализ текста с упаковки для автоматического определения пищевой ценности;</w:t>
      </w:r>
    </w:p>
    <w:p w14:paraId="612E6BAC" w14:textId="77777777" w:rsidR="00CC00D5" w:rsidRDefault="00CC00D5" w:rsidP="00CC00D5">
      <w:pPr>
        <w:pStyle w:val="a0"/>
        <w:numPr>
          <w:ilvl w:val="0"/>
          <w:numId w:val="31"/>
        </w:numPr>
        <w:ind w:firstLine="851"/>
      </w:pPr>
      <w:r>
        <w:t xml:space="preserve">Подсистема учёта приёмов пищи – </w:t>
      </w:r>
      <w:r w:rsidR="00BE0B7B">
        <w:t>позволяет добавлять продукты в завтрак, обед, ужин и перекусы, используя сканер, поиск или избранное;</w:t>
      </w:r>
    </w:p>
    <w:p w14:paraId="5053884A" w14:textId="77777777" w:rsidR="00CC00D5" w:rsidRDefault="00BE0B7B" w:rsidP="00CC00D5">
      <w:pPr>
        <w:pStyle w:val="a0"/>
        <w:numPr>
          <w:ilvl w:val="0"/>
          <w:numId w:val="31"/>
        </w:numPr>
        <w:ind w:firstLine="851"/>
      </w:pPr>
      <w:r>
        <w:t xml:space="preserve">Подсистема </w:t>
      </w:r>
      <w:r w:rsidR="00CC00D5">
        <w:t xml:space="preserve">анализа и визуализации данных – </w:t>
      </w:r>
      <w:r>
        <w:t>отображает текущий баланс КБЖУ, строит графики динамики и формирует персонализированные рекомендации при отклонении от норм;</w:t>
      </w:r>
    </w:p>
    <w:p w14:paraId="66235733" w14:textId="451F30B8" w:rsidR="00BE0B7B" w:rsidRPr="00D446AC" w:rsidRDefault="00BE0B7B" w:rsidP="00CC00D5">
      <w:pPr>
        <w:pStyle w:val="a0"/>
        <w:numPr>
          <w:ilvl w:val="0"/>
          <w:numId w:val="31"/>
        </w:numPr>
        <w:ind w:firstLine="851"/>
      </w:pPr>
      <w:r>
        <w:t>Подсистема хр</w:t>
      </w:r>
      <w:r w:rsidR="00CC00D5">
        <w:t xml:space="preserve">анения пользовательских данных – </w:t>
      </w:r>
      <w:r>
        <w:t>обеспечивает сохранение истории продуктов, избранного и профиля, включая автоматическую очистку истории через 30 дней.</w:t>
      </w:r>
    </w:p>
    <w:p w14:paraId="6C2511C2" w14:textId="652720A8" w:rsidR="00191ECA" w:rsidRPr="00D446AC" w:rsidRDefault="00191ECA" w:rsidP="00191ECA">
      <w:r w:rsidRPr="00D446AC">
        <w:br w:type="page"/>
      </w:r>
    </w:p>
    <w:p w14:paraId="794047BB" w14:textId="5AE96A3F" w:rsidR="00A63893" w:rsidRPr="005C59FC" w:rsidRDefault="00191ECA" w:rsidP="00C10B2D">
      <w:pPr>
        <w:pStyle w:val="1"/>
      </w:pPr>
      <w:bookmarkStart w:id="5" w:name="_Toc213847621"/>
      <w:r w:rsidRPr="005C59FC">
        <w:lastRenderedPageBreak/>
        <w:t>Цель испытаний</w:t>
      </w:r>
      <w:bookmarkEnd w:id="5"/>
    </w:p>
    <w:p w14:paraId="7B193411" w14:textId="01AA23E9" w:rsidR="00D446AC" w:rsidRDefault="00DF7443" w:rsidP="00D446AC">
      <w:r w:rsidRPr="00DF7443">
        <w:t>Цель испытаний заключается в тестировании программы. При проведении испытаний информационная система должна соответствовать требованиям, изложенным в   разделе 5 технического задания:</w:t>
      </w:r>
    </w:p>
    <w:p w14:paraId="31C81FB3" w14:textId="36A55A52" w:rsidR="00DF7443" w:rsidRDefault="00DF7443" w:rsidP="00DF7443">
      <w:pPr>
        <w:pStyle w:val="a0"/>
        <w:numPr>
          <w:ilvl w:val="0"/>
          <w:numId w:val="32"/>
        </w:numPr>
        <w:ind w:hanging="720"/>
      </w:pPr>
      <w:r>
        <w:t>Проверить работоспособность функций согласно разделу 5.1 технического задания;</w:t>
      </w:r>
    </w:p>
    <w:p w14:paraId="773041A3" w14:textId="3B9C30CC" w:rsidR="00DF7443" w:rsidRPr="00E62E1C" w:rsidRDefault="00DF7443" w:rsidP="00DF7443">
      <w:pPr>
        <w:pStyle w:val="a0"/>
        <w:numPr>
          <w:ilvl w:val="0"/>
          <w:numId w:val="32"/>
        </w:numPr>
        <w:ind w:left="0" w:firstLine="851"/>
      </w:pPr>
      <w:r>
        <w:t>Проверить работоспособность пользовательского интерфейса согласно р</w:t>
      </w:r>
      <w:r w:rsidR="00C91DD8">
        <w:t>азделу 5.2</w:t>
      </w:r>
      <w:r>
        <w:t xml:space="preserve"> технического задания.</w:t>
      </w:r>
    </w:p>
    <w:p w14:paraId="36F81FF2" w14:textId="77777777" w:rsidR="00191ECA" w:rsidRPr="00D446AC" w:rsidRDefault="00191ECA" w:rsidP="00191ECA"/>
    <w:p w14:paraId="379EBD6A" w14:textId="67EE5330" w:rsidR="00191ECA" w:rsidRPr="00D446AC" w:rsidRDefault="00191ECA" w:rsidP="00191ECA">
      <w:r w:rsidRPr="00D446AC">
        <w:br w:type="page"/>
      </w:r>
    </w:p>
    <w:p w14:paraId="564A69A1" w14:textId="35A25EEC" w:rsidR="00BE73DE" w:rsidRDefault="00BE73DE" w:rsidP="00BE73DE">
      <w:pPr>
        <w:pStyle w:val="1"/>
      </w:pPr>
      <w:bookmarkStart w:id="6" w:name="_Toc213847622"/>
      <w:r w:rsidRPr="005C59FC">
        <w:lastRenderedPageBreak/>
        <w:t>Общие положения</w:t>
      </w:r>
      <w:bookmarkEnd w:id="6"/>
      <w:r w:rsidRPr="005C59FC">
        <w:t xml:space="preserve"> </w:t>
      </w:r>
    </w:p>
    <w:p w14:paraId="7FC316A2" w14:textId="160CE8C4" w:rsidR="00BE73DE" w:rsidRPr="005C59FC" w:rsidRDefault="00BE73DE" w:rsidP="00CC00D5">
      <w:pPr>
        <w:pStyle w:val="2"/>
        <w:ind w:left="1418" w:hanging="567"/>
        <w:rPr>
          <w:szCs w:val="24"/>
        </w:rPr>
      </w:pPr>
      <w:bookmarkStart w:id="7" w:name="_Toc135483142"/>
      <w:bookmarkStart w:id="8" w:name="_Toc161917658"/>
      <w:bookmarkStart w:id="9" w:name="_Toc213847623"/>
      <w:r w:rsidRPr="005C59FC">
        <w:rPr>
          <w:szCs w:val="24"/>
        </w:rPr>
        <w:t>Перечень руководящих документов</w:t>
      </w:r>
      <w:bookmarkEnd w:id="7"/>
      <w:bookmarkEnd w:id="8"/>
      <w:r w:rsidR="00CC00D5">
        <w:rPr>
          <w:szCs w:val="24"/>
        </w:rPr>
        <w:t>, на основании которых проводятся испытания</w:t>
      </w:r>
      <w:bookmarkEnd w:id="9"/>
    </w:p>
    <w:p w14:paraId="799715DA" w14:textId="2DF798B9" w:rsidR="00D446AC" w:rsidRDefault="00D446AC" w:rsidP="00D446AC">
      <w:bookmarkStart w:id="10" w:name="_Toc135483143"/>
      <w:bookmarkStart w:id="11" w:name="_Toc161917659"/>
      <w:r>
        <w:t xml:space="preserve">Приёмочные испытания </w:t>
      </w:r>
      <w:r w:rsidR="00CC00D5">
        <w:t>приложения</w:t>
      </w:r>
      <w:r w:rsidR="00C91DD8">
        <w:t xml:space="preserve"> «</w:t>
      </w:r>
      <w:r w:rsidR="00CC00D5" w:rsidRPr="00CC00D5">
        <w:t>Пират</w:t>
      </w:r>
      <w:r>
        <w:t>» проводятся на основании следующих документов:</w:t>
      </w:r>
    </w:p>
    <w:p w14:paraId="342E3A7E" w14:textId="107955D6" w:rsidR="00D446AC" w:rsidRDefault="00C91DD8" w:rsidP="00D446AC">
      <w:pPr>
        <w:pStyle w:val="a0"/>
        <w:numPr>
          <w:ilvl w:val="0"/>
          <w:numId w:val="20"/>
        </w:numPr>
        <w:ind w:left="0" w:firstLine="851"/>
      </w:pPr>
      <w:r>
        <w:t>У</w:t>
      </w:r>
      <w:r w:rsidR="00D446AC">
        <w:t>тверждённое техническое задание</w:t>
      </w:r>
      <w:r w:rsidRPr="00C91DD8">
        <w:t xml:space="preserve"> на разработку</w:t>
      </w:r>
      <w:r>
        <w:t>;</w:t>
      </w:r>
    </w:p>
    <w:p w14:paraId="19DEBEDF" w14:textId="39A73392" w:rsidR="00C91DD8" w:rsidRDefault="00C91DD8" w:rsidP="00D446AC">
      <w:pPr>
        <w:pStyle w:val="a0"/>
        <w:numPr>
          <w:ilvl w:val="0"/>
          <w:numId w:val="20"/>
        </w:numPr>
        <w:ind w:left="0" w:firstLine="851"/>
      </w:pPr>
      <w:r>
        <w:t>Настоящая Программа и методика приёмочных испытаний.</w:t>
      </w:r>
    </w:p>
    <w:p w14:paraId="7A483A30" w14:textId="603218B6" w:rsidR="00BE73DE" w:rsidRPr="005C59FC" w:rsidRDefault="00BE73DE" w:rsidP="00BE73DE">
      <w:pPr>
        <w:pStyle w:val="2"/>
        <w:rPr>
          <w:szCs w:val="24"/>
        </w:rPr>
      </w:pPr>
      <w:bookmarkStart w:id="12" w:name="_Toc213847624"/>
      <w:r w:rsidRPr="005C59FC">
        <w:rPr>
          <w:szCs w:val="24"/>
        </w:rPr>
        <w:t>Место и продолжительность испытаний</w:t>
      </w:r>
      <w:bookmarkEnd w:id="10"/>
      <w:bookmarkEnd w:id="11"/>
      <w:bookmarkEnd w:id="12"/>
    </w:p>
    <w:p w14:paraId="5CB185BB" w14:textId="77777777" w:rsidR="00C91DD8" w:rsidRDefault="00D446AC" w:rsidP="00D446AC">
      <w:bookmarkStart w:id="13" w:name="_Toc135483144"/>
      <w:bookmarkStart w:id="14" w:name="_Toc161917660"/>
      <w:r>
        <w:t xml:space="preserve">Место </w:t>
      </w:r>
      <w:r w:rsidR="00C91DD8">
        <w:t>проведения испытаний — площадка заказчика.</w:t>
      </w:r>
      <w:r>
        <w:t xml:space="preserve"> </w:t>
      </w:r>
    </w:p>
    <w:p w14:paraId="54E482DB" w14:textId="0B3C3D01" w:rsidR="00D446AC" w:rsidRPr="000A0611" w:rsidRDefault="00C91DD8" w:rsidP="00D446AC">
      <w:r>
        <w:t>П</w:t>
      </w:r>
      <w:r w:rsidR="00D446AC">
        <w:t>родолжительность испытаний — 1 день.</w:t>
      </w:r>
    </w:p>
    <w:p w14:paraId="3FED2EA9" w14:textId="2DDD0DB7" w:rsidR="00BE73DE" w:rsidRPr="005C59FC" w:rsidRDefault="00BE73DE" w:rsidP="00BE73DE">
      <w:pPr>
        <w:pStyle w:val="2"/>
        <w:rPr>
          <w:szCs w:val="24"/>
        </w:rPr>
      </w:pPr>
      <w:bookmarkStart w:id="15" w:name="_Toc213847625"/>
      <w:r w:rsidRPr="005C59FC">
        <w:rPr>
          <w:szCs w:val="24"/>
        </w:rPr>
        <w:t>Организации, участвующие в испытаниях</w:t>
      </w:r>
      <w:bookmarkEnd w:id="13"/>
      <w:bookmarkEnd w:id="14"/>
      <w:bookmarkEnd w:id="15"/>
    </w:p>
    <w:p w14:paraId="05979EA7" w14:textId="1E50F7D9" w:rsidR="00CC00D5" w:rsidRDefault="00860CB0" w:rsidP="00CC00D5">
      <w:pPr>
        <w:pStyle w:val="afc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В</w:t>
      </w:r>
      <w:r w:rsidR="00CC00D5">
        <w:rPr>
          <w:color w:val="000000" w:themeColor="text1"/>
          <w:sz w:val="24"/>
        </w:rPr>
        <w:t xml:space="preserve"> приёмочных испытаниях участвует</w:t>
      </w:r>
      <w:r w:rsidRPr="00724177">
        <w:rPr>
          <w:color w:val="000000" w:themeColor="text1"/>
          <w:sz w:val="24"/>
        </w:rPr>
        <w:t xml:space="preserve"> </w:t>
      </w:r>
      <w:r w:rsidR="00CC00D5">
        <w:rPr>
          <w:color w:val="000000" w:themeColor="text1"/>
          <w:sz w:val="24"/>
        </w:rPr>
        <w:t xml:space="preserve">представитель Колледжа </w:t>
      </w:r>
      <w:proofErr w:type="spellStart"/>
      <w:r w:rsidR="00CC00D5">
        <w:rPr>
          <w:color w:val="000000" w:themeColor="text1"/>
          <w:sz w:val="24"/>
        </w:rPr>
        <w:t>ВятГУ</w:t>
      </w:r>
      <w:proofErr w:type="spellEnd"/>
      <w:r w:rsidR="00CC00D5">
        <w:rPr>
          <w:color w:val="000000" w:themeColor="text1"/>
          <w:sz w:val="24"/>
        </w:rPr>
        <w:t xml:space="preserve"> </w:t>
      </w:r>
      <w:r w:rsidR="00CC00D5">
        <w:rPr>
          <w:sz w:val="24"/>
        </w:rPr>
        <w:t>п</w:t>
      </w:r>
      <w:r w:rsidR="00D446AC" w:rsidRPr="00CC00D5">
        <w:rPr>
          <w:sz w:val="24"/>
        </w:rPr>
        <w:t>реподаватель по дисциплине «</w:t>
      </w:r>
      <w:r w:rsidR="007C7147" w:rsidRPr="00CC00D5">
        <w:rPr>
          <w:sz w:val="24"/>
        </w:rPr>
        <w:t>Учебная практика</w:t>
      </w:r>
      <w:r w:rsidR="006471A5" w:rsidRPr="00CC00D5">
        <w:rPr>
          <w:sz w:val="24"/>
        </w:rPr>
        <w:t>»</w:t>
      </w:r>
      <w:r w:rsidRPr="00CC00D5">
        <w:rPr>
          <w:sz w:val="24"/>
        </w:rPr>
        <w:t>,</w:t>
      </w:r>
      <w:r w:rsidR="00CC00D5">
        <w:rPr>
          <w:sz w:val="24"/>
        </w:rPr>
        <w:t xml:space="preserve"> </w:t>
      </w:r>
      <w:proofErr w:type="spellStart"/>
      <w:r w:rsidR="00CC00D5">
        <w:rPr>
          <w:sz w:val="24"/>
        </w:rPr>
        <w:t>Долженкова</w:t>
      </w:r>
      <w:proofErr w:type="spellEnd"/>
      <w:r w:rsidR="00CC00D5">
        <w:rPr>
          <w:sz w:val="24"/>
        </w:rPr>
        <w:t xml:space="preserve"> Мария Львовна</w:t>
      </w:r>
      <w:r w:rsidR="00D446AC" w:rsidRPr="00CC00D5">
        <w:rPr>
          <w:sz w:val="24"/>
        </w:rPr>
        <w:t>;</w:t>
      </w:r>
    </w:p>
    <w:p w14:paraId="2DAF576D" w14:textId="16E9C834" w:rsidR="00CC00D5" w:rsidRDefault="00860CB0" w:rsidP="00CC00D5">
      <w:pPr>
        <w:pStyle w:val="afc"/>
        <w:spacing w:before="240" w:after="0"/>
        <w:ind w:firstLine="851"/>
        <w:rPr>
          <w:sz w:val="24"/>
        </w:rPr>
      </w:pPr>
      <w:r w:rsidRPr="00CC00D5">
        <w:rPr>
          <w:sz w:val="24"/>
        </w:rPr>
        <w:t>Исполнитель: студент группы</w:t>
      </w:r>
      <w:r w:rsidR="00CC00D5">
        <w:rPr>
          <w:sz w:val="24"/>
        </w:rPr>
        <w:t xml:space="preserve"> ИСПк-301-51</w:t>
      </w:r>
      <w:r w:rsidRPr="00CC00D5">
        <w:rPr>
          <w:sz w:val="24"/>
        </w:rPr>
        <w:t xml:space="preserve">-00 </w:t>
      </w:r>
      <w:r w:rsidR="00CC00D5">
        <w:rPr>
          <w:sz w:val="24"/>
        </w:rPr>
        <w:t>Бакулева Виктория Михайловна</w:t>
      </w:r>
      <w:r w:rsidRPr="00CC00D5">
        <w:rPr>
          <w:sz w:val="24"/>
        </w:rPr>
        <w:t>.</w:t>
      </w:r>
    </w:p>
    <w:p w14:paraId="72AB1975" w14:textId="3AB9CAD0" w:rsidR="00860CB0" w:rsidRPr="00CC00D5" w:rsidRDefault="00860CB0" w:rsidP="00CC00D5">
      <w:pPr>
        <w:pStyle w:val="afc"/>
        <w:spacing w:before="240" w:after="0"/>
        <w:ind w:firstLine="851"/>
        <w:rPr>
          <w:color w:val="000000" w:themeColor="text1"/>
          <w:sz w:val="20"/>
        </w:rPr>
      </w:pPr>
      <w:r w:rsidRPr="00CC00D5">
        <w:rPr>
          <w:sz w:val="24"/>
        </w:rPr>
        <w:t xml:space="preserve">Конкретный перечень лиц, ответственных за проведение испытаний системы, определяется Заказчиком. </w:t>
      </w:r>
    </w:p>
    <w:p w14:paraId="0B9E2337" w14:textId="60D6B0AC" w:rsidR="00BE73DE" w:rsidRPr="005C59FC" w:rsidRDefault="00BE73DE" w:rsidP="00BE73DE">
      <w:pPr>
        <w:pStyle w:val="2"/>
        <w:rPr>
          <w:szCs w:val="24"/>
        </w:rPr>
      </w:pPr>
      <w:bookmarkStart w:id="16" w:name="_Toc135483145"/>
      <w:bookmarkStart w:id="17" w:name="_Toc161917661"/>
      <w:bookmarkStart w:id="18" w:name="_Toc213847626"/>
      <w:r w:rsidRPr="005C59FC">
        <w:rPr>
          <w:szCs w:val="24"/>
        </w:rPr>
        <w:t>Перечень предъявляемых на испытания документов</w:t>
      </w:r>
      <w:bookmarkEnd w:id="16"/>
      <w:bookmarkEnd w:id="17"/>
      <w:bookmarkEnd w:id="18"/>
    </w:p>
    <w:p w14:paraId="5468FA49" w14:textId="14E90C0D" w:rsidR="00860CB0" w:rsidRDefault="00860CB0" w:rsidP="00860CB0">
      <w:r>
        <w:t>Для проведения испытаний Исполнителем предъявляются следующие документы:</w:t>
      </w:r>
    </w:p>
    <w:p w14:paraId="472EEA99" w14:textId="77777777" w:rsidR="00860CB0" w:rsidRDefault="00860CB0" w:rsidP="00860CB0">
      <w:pPr>
        <w:pStyle w:val="a0"/>
        <w:numPr>
          <w:ilvl w:val="0"/>
          <w:numId w:val="33"/>
        </w:numPr>
        <w:ind w:hanging="720"/>
      </w:pPr>
      <w:r>
        <w:t>техническое задание на разработку;</w:t>
      </w:r>
    </w:p>
    <w:p w14:paraId="5CB1D8F5" w14:textId="6DEABCE8" w:rsidR="00BE73DE" w:rsidRPr="005C59FC" w:rsidRDefault="00860CB0" w:rsidP="00860CB0">
      <w:pPr>
        <w:pStyle w:val="a0"/>
        <w:numPr>
          <w:ilvl w:val="0"/>
          <w:numId w:val="33"/>
        </w:numPr>
        <w:ind w:hanging="720"/>
      </w:pPr>
      <w:r>
        <w:t>руководство пользователя.</w:t>
      </w:r>
    </w:p>
    <w:p w14:paraId="3DEFAD66" w14:textId="2EDBFAEC" w:rsidR="00BE73DE" w:rsidRPr="005C59FC" w:rsidRDefault="00BE73DE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38600864" w14:textId="74C455A9" w:rsidR="00592879" w:rsidRDefault="002D6241" w:rsidP="00592879">
      <w:pPr>
        <w:pStyle w:val="1"/>
      </w:pPr>
      <w:bookmarkStart w:id="19" w:name="_Toc213847627"/>
      <w:r w:rsidRPr="005C59FC">
        <w:lastRenderedPageBreak/>
        <w:t>Объем испытаний</w:t>
      </w:r>
      <w:bookmarkEnd w:id="19"/>
    </w:p>
    <w:p w14:paraId="41078D8B" w14:textId="693DE3B6" w:rsidR="00F91124" w:rsidRDefault="002D6241" w:rsidP="00A52CF3">
      <w:pPr>
        <w:pStyle w:val="2"/>
        <w:rPr>
          <w:szCs w:val="24"/>
        </w:rPr>
      </w:pPr>
      <w:bookmarkStart w:id="20" w:name="_Toc135483147"/>
      <w:bookmarkStart w:id="21" w:name="_Toc161917663"/>
      <w:bookmarkStart w:id="22" w:name="_Toc213847628"/>
      <w:r w:rsidRPr="005C59FC">
        <w:rPr>
          <w:szCs w:val="24"/>
        </w:rPr>
        <w:t>Перечень этапов испытаний и проверок</w:t>
      </w:r>
      <w:bookmarkEnd w:id="20"/>
      <w:bookmarkEnd w:id="21"/>
      <w:bookmarkEnd w:id="22"/>
    </w:p>
    <w:p w14:paraId="70229EBB" w14:textId="29DF5D41" w:rsidR="00860CB0" w:rsidRDefault="004F09BE" w:rsidP="004F09BE">
      <w:r>
        <w:t>Перечень этапов испытаний и проверок мобильного приложения «Пират» включает в себя:</w:t>
      </w:r>
      <w:r w:rsidR="00860CB0" w:rsidRPr="00860CB0">
        <w:t xml:space="preserve"> </w:t>
      </w:r>
    </w:p>
    <w:p w14:paraId="1DDFCA7B" w14:textId="77777777" w:rsidR="00860CB0" w:rsidRDefault="00860CB0" w:rsidP="00860CB0">
      <w:pPr>
        <w:pStyle w:val="a0"/>
        <w:numPr>
          <w:ilvl w:val="0"/>
          <w:numId w:val="34"/>
        </w:numPr>
        <w:ind w:hanging="720"/>
      </w:pPr>
      <w:r>
        <w:t>полноты и качества реализации функций;</w:t>
      </w:r>
    </w:p>
    <w:p w14:paraId="2445253E" w14:textId="77777777" w:rsidR="00860CB0" w:rsidRDefault="00860CB0" w:rsidP="00860CB0">
      <w:pPr>
        <w:pStyle w:val="a0"/>
        <w:numPr>
          <w:ilvl w:val="0"/>
          <w:numId w:val="34"/>
        </w:numPr>
        <w:ind w:hanging="720"/>
      </w:pPr>
      <w:r>
        <w:t>выполнения каждого требования;</w:t>
      </w:r>
    </w:p>
    <w:p w14:paraId="00971B56" w14:textId="7BC269A8" w:rsidR="004F09BE" w:rsidRDefault="00860CB0" w:rsidP="004F09BE">
      <w:pPr>
        <w:pStyle w:val="a0"/>
        <w:numPr>
          <w:ilvl w:val="0"/>
          <w:numId w:val="34"/>
        </w:numPr>
        <w:ind w:hanging="720"/>
      </w:pPr>
      <w:r>
        <w:t>полноты действий, доступных пользователю.</w:t>
      </w:r>
    </w:p>
    <w:p w14:paraId="4D0F4268" w14:textId="0B541A80" w:rsidR="00A52CF3" w:rsidRDefault="002D6241" w:rsidP="00A52CF3">
      <w:pPr>
        <w:pStyle w:val="2"/>
        <w:rPr>
          <w:szCs w:val="24"/>
        </w:rPr>
      </w:pPr>
      <w:bookmarkStart w:id="23" w:name="_Toc161917664"/>
      <w:bookmarkStart w:id="24" w:name="_Toc213847629"/>
      <w:r w:rsidRPr="005C59FC">
        <w:rPr>
          <w:szCs w:val="24"/>
        </w:rPr>
        <w:t>Последовательность проведения</w:t>
      </w:r>
      <w:bookmarkEnd w:id="23"/>
      <w:bookmarkEnd w:id="24"/>
    </w:p>
    <w:p w14:paraId="0EFDADEF" w14:textId="23F899D7" w:rsidR="004F09BE" w:rsidRDefault="004F09BE" w:rsidP="004F09BE">
      <w:r>
        <w:t>Испытания приложения «Пират» включают в себя следующие проверки:</w:t>
      </w:r>
    </w:p>
    <w:p w14:paraId="6A865D49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отображения экрана входа/регистрации при первом запуске;</w:t>
      </w:r>
    </w:p>
    <w:p w14:paraId="0C3043D8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корректности заполнения и сохранения анкетных данных в процессе регистрации;</w:t>
      </w:r>
    </w:p>
    <w:p w14:paraId="7A6AD238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расчёта индивидуальных целей по КБЖУ на основе введённых параметров (вес, рост, возраст, пол, уровень активности);</w:t>
      </w:r>
    </w:p>
    <w:p w14:paraId="6EC0F927" w14:textId="36465120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отображения главного экрана с круговым индикатором выполнения дневных целей;</w:t>
      </w:r>
    </w:p>
    <w:p w14:paraId="63FA46A3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доступа к личному кабинету и возможности редактирования профиля;</w:t>
      </w:r>
    </w:p>
    <w:p w14:paraId="66FD58F7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работы функции добавления приёма пищи и выбора типа (завтрак, обед и т.д.);</w:t>
      </w:r>
    </w:p>
    <w:p w14:paraId="334C24E5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корректности работы сканера состава продукта с распознаванием текста с упаковки и отображением карточки продукта;</w:t>
      </w:r>
    </w:p>
    <w:p w14:paraId="6E32A7E9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поиска продуктов вручную через строку поиска;</w:t>
      </w:r>
    </w:p>
    <w:p w14:paraId="2107D316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добавления и использования продуктов из раздела «Избранное»;</w:t>
      </w:r>
    </w:p>
    <w:p w14:paraId="3B7C403D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отображения сводной информации по КБЖУ и графиков динамики за выбранный день;</w:t>
      </w:r>
    </w:p>
    <w:p w14:paraId="5508C271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генерации персонализированных рекомендаций при превышении норм по белкам, жирам или углеводам;</w:t>
      </w:r>
    </w:p>
    <w:p w14:paraId="4486FE02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работы вкладки «История» и автоматической очистки данных спустя 30 дней;</w:t>
      </w:r>
    </w:p>
    <w:p w14:paraId="09D680E0" w14:textId="77777777" w:rsidR="004F09BE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активации функции «Водный баланс», расчёта суточной нормы и отправки уведомлений;</w:t>
      </w:r>
    </w:p>
    <w:p w14:paraId="16DCDEE0" w14:textId="45A97296" w:rsidR="004F09BE" w:rsidRPr="005E2C53" w:rsidRDefault="004F09BE" w:rsidP="004F09BE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 xml:space="preserve">проверка устойчивости приложения к ошибкам ввода (например, некорректный </w:t>
      </w:r>
      <w:proofErr w:type="spellStart"/>
      <w:r>
        <w:t>email</w:t>
      </w:r>
      <w:proofErr w:type="spellEnd"/>
      <w:r>
        <w:t>, отсутствие камеры и т.п.).</w:t>
      </w:r>
    </w:p>
    <w:p w14:paraId="52EDEC11" w14:textId="5AC7C3BD" w:rsidR="00A52CF3" w:rsidRDefault="002D6241" w:rsidP="00847368">
      <w:pPr>
        <w:pStyle w:val="2"/>
        <w:rPr>
          <w:szCs w:val="24"/>
        </w:rPr>
      </w:pPr>
      <w:bookmarkStart w:id="25" w:name="_Toc161917665"/>
      <w:bookmarkStart w:id="26" w:name="_Toc213847630"/>
      <w:r w:rsidRPr="005C59FC">
        <w:rPr>
          <w:szCs w:val="24"/>
        </w:rPr>
        <w:lastRenderedPageBreak/>
        <w:t>Требования по испытаниям программных средств</w:t>
      </w:r>
      <w:bookmarkEnd w:id="25"/>
      <w:bookmarkEnd w:id="26"/>
    </w:p>
    <w:p w14:paraId="3B775700" w14:textId="1892B36B" w:rsidR="007C7147" w:rsidRPr="007C7147" w:rsidRDefault="004F09BE" w:rsidP="004F09BE">
      <w:r>
        <w:t>При проведении испытаний, пользователь должен строго придерживаться последовательности проведения испытаний, изложенных в пункте 4.2.</w:t>
      </w:r>
    </w:p>
    <w:p w14:paraId="65EBEE70" w14:textId="7BBDEE04" w:rsidR="00847368" w:rsidRPr="005C59FC" w:rsidRDefault="002D6241" w:rsidP="00B045B7">
      <w:pPr>
        <w:pStyle w:val="2"/>
        <w:rPr>
          <w:szCs w:val="24"/>
        </w:rPr>
      </w:pPr>
      <w:bookmarkStart w:id="27" w:name="_Toc161917666"/>
      <w:bookmarkStart w:id="28" w:name="_Toc213847631"/>
      <w:r w:rsidRPr="005C59FC">
        <w:rPr>
          <w:szCs w:val="24"/>
        </w:rPr>
        <w:t>Перечень работ, проводимых после завершения испытаний</w:t>
      </w:r>
      <w:bookmarkEnd w:id="27"/>
      <w:bookmarkEnd w:id="28"/>
    </w:p>
    <w:p w14:paraId="26601B47" w14:textId="30776C12" w:rsidR="004F09BE" w:rsidRDefault="004F09BE" w:rsidP="004F09BE">
      <w:r>
        <w:t>После завершения испытаний составляется протокол испытаний, включающий:</w:t>
      </w:r>
    </w:p>
    <w:p w14:paraId="315C3DB6" w14:textId="67131393" w:rsidR="004F09BE" w:rsidRDefault="004F09BE" w:rsidP="004F09BE">
      <w:pPr>
        <w:pStyle w:val="a0"/>
        <w:numPr>
          <w:ilvl w:val="0"/>
          <w:numId w:val="39"/>
        </w:numPr>
      </w:pPr>
      <w:r>
        <w:t>перечень проведённых проверок;</w:t>
      </w:r>
    </w:p>
    <w:p w14:paraId="61CB4FD6" w14:textId="3AB83CF8" w:rsidR="004F09BE" w:rsidRDefault="004F09BE" w:rsidP="004F09BE">
      <w:pPr>
        <w:pStyle w:val="a0"/>
        <w:numPr>
          <w:ilvl w:val="0"/>
          <w:numId w:val="39"/>
        </w:numPr>
      </w:pPr>
      <w:r>
        <w:t>описание выявленных дефектов (при наличии).</w:t>
      </w:r>
    </w:p>
    <w:p w14:paraId="0EE02405" w14:textId="4FC29D4F" w:rsidR="00AF24A7" w:rsidRDefault="004F09BE" w:rsidP="004F09BE">
      <w:r>
        <w:t>В случае обнаружения несоответствий или ошибок программный продукт возвращается разработчику для устранения недостатков, после чего проводится повторное тестирование затронутых функций.</w:t>
      </w:r>
    </w:p>
    <w:p w14:paraId="12268ADC" w14:textId="328E0EF2" w:rsidR="002D6241" w:rsidRPr="005C59FC" w:rsidRDefault="007C7147" w:rsidP="007C7147">
      <w:r w:rsidRPr="005C59FC">
        <w:br w:type="page"/>
      </w:r>
    </w:p>
    <w:p w14:paraId="41CED6DE" w14:textId="4268A77E" w:rsidR="00592879" w:rsidRPr="005C59FC" w:rsidRDefault="002D6241" w:rsidP="00E61B22">
      <w:pPr>
        <w:pStyle w:val="1"/>
        <w:rPr>
          <w:szCs w:val="24"/>
        </w:rPr>
      </w:pPr>
      <w:bookmarkStart w:id="29" w:name="_Toc135483151"/>
      <w:bookmarkStart w:id="30" w:name="_Toc161917667"/>
      <w:bookmarkStart w:id="31" w:name="_Toc213847632"/>
      <w:r w:rsidRPr="005C59FC">
        <w:rPr>
          <w:szCs w:val="24"/>
        </w:rPr>
        <w:lastRenderedPageBreak/>
        <w:t>Условия и порядок проведения испытаний</w:t>
      </w:r>
      <w:bookmarkEnd w:id="29"/>
      <w:bookmarkEnd w:id="30"/>
      <w:bookmarkEnd w:id="31"/>
    </w:p>
    <w:p w14:paraId="5E684A05" w14:textId="4A65F51A" w:rsidR="00867FCC" w:rsidRDefault="00867FCC" w:rsidP="00867FCC">
      <w:r>
        <w:t>Проведение испытаний предусматривает наличие:</w:t>
      </w:r>
    </w:p>
    <w:p w14:paraId="374EC73E" w14:textId="77777777" w:rsidR="00867FCC" w:rsidRDefault="00867FCC" w:rsidP="00867FCC">
      <w:pPr>
        <w:pStyle w:val="a0"/>
        <w:numPr>
          <w:ilvl w:val="0"/>
          <w:numId w:val="40"/>
        </w:numPr>
      </w:pPr>
      <w:r>
        <w:t xml:space="preserve">среды разработки </w:t>
      </w:r>
      <w:r>
        <w:rPr>
          <w:lang w:val="en-US"/>
        </w:rPr>
        <w:t>Visual</w:t>
      </w:r>
      <w:r>
        <w:t xml:space="preserve"> </w:t>
      </w:r>
      <w:proofErr w:type="spellStart"/>
      <w:r>
        <w:t>Studio</w:t>
      </w:r>
      <w:proofErr w:type="spellEnd"/>
      <w:r>
        <w:rPr>
          <w:lang w:val="en-US"/>
        </w:rPr>
        <w:t xml:space="preserve"> Code</w:t>
      </w:r>
      <w:r>
        <w:t>;</w:t>
      </w:r>
    </w:p>
    <w:p w14:paraId="1AF79E27" w14:textId="77777777" w:rsidR="00867FCC" w:rsidRDefault="00867FCC" w:rsidP="00867FCC">
      <w:pPr>
        <w:pStyle w:val="a0"/>
        <w:numPr>
          <w:ilvl w:val="0"/>
          <w:numId w:val="40"/>
        </w:numPr>
      </w:pPr>
      <w:r>
        <w:t xml:space="preserve">языка программирования </w:t>
      </w:r>
      <w:proofErr w:type="spellStart"/>
      <w:r>
        <w:t>Dart</w:t>
      </w:r>
      <w:proofErr w:type="spellEnd"/>
      <w:r>
        <w:t xml:space="preserve"> (версия не ниже 3.0);</w:t>
      </w:r>
    </w:p>
    <w:p w14:paraId="684B6A64" w14:textId="77777777" w:rsidR="00867FCC" w:rsidRDefault="00867FCC" w:rsidP="00867FCC">
      <w:pPr>
        <w:pStyle w:val="a0"/>
        <w:numPr>
          <w:ilvl w:val="0"/>
          <w:numId w:val="40"/>
        </w:numPr>
      </w:pPr>
      <w:proofErr w:type="spellStart"/>
      <w:r>
        <w:t>фреймворка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(версия не ниже 3.16);</w:t>
      </w:r>
    </w:p>
    <w:p w14:paraId="5F4AEC76" w14:textId="77777777" w:rsidR="00867FCC" w:rsidRPr="00867FCC" w:rsidRDefault="00867FCC" w:rsidP="00867FCC">
      <w:pPr>
        <w:pStyle w:val="a0"/>
        <w:numPr>
          <w:ilvl w:val="0"/>
          <w:numId w:val="40"/>
        </w:numPr>
      </w:pPr>
      <w:r>
        <w:t xml:space="preserve">операционной системы </w:t>
      </w:r>
      <w:proofErr w:type="spellStart"/>
      <w:r>
        <w:t>Windows</w:t>
      </w:r>
      <w:proofErr w:type="spellEnd"/>
      <w:r>
        <w:t xml:space="preserve"> 10/11</w:t>
      </w:r>
      <w:r>
        <w:rPr>
          <w:lang w:val="en-US"/>
        </w:rPr>
        <w:t>;</w:t>
      </w:r>
    </w:p>
    <w:p w14:paraId="440C5D14" w14:textId="77777777" w:rsidR="00867FCC" w:rsidRDefault="00867FCC" w:rsidP="00867FCC">
      <w:pPr>
        <w:pStyle w:val="a0"/>
        <w:numPr>
          <w:ilvl w:val="0"/>
          <w:numId w:val="40"/>
        </w:numPr>
      </w:pPr>
      <w:proofErr w:type="spellStart"/>
      <w:r>
        <w:t>Android</w:t>
      </w:r>
      <w:proofErr w:type="spellEnd"/>
      <w:r>
        <w:t xml:space="preserve">-устройства не ниже </w:t>
      </w:r>
      <w:proofErr w:type="spellStart"/>
      <w:r>
        <w:t>Android</w:t>
      </w:r>
      <w:proofErr w:type="spellEnd"/>
      <w:r>
        <w:t xml:space="preserve"> 7;</w:t>
      </w:r>
    </w:p>
    <w:p w14:paraId="43EE75AC" w14:textId="749E4846" w:rsidR="000664F4" w:rsidRDefault="00867FCC" w:rsidP="00867FCC">
      <w:pPr>
        <w:pStyle w:val="a0"/>
        <w:numPr>
          <w:ilvl w:val="0"/>
          <w:numId w:val="40"/>
        </w:numPr>
      </w:pPr>
      <w:r>
        <w:t>доступа к камере устройства.</w:t>
      </w:r>
    </w:p>
    <w:p w14:paraId="7747A33B" w14:textId="5771D683" w:rsidR="00867FCC" w:rsidRDefault="00867FCC" w:rsidP="00867FCC">
      <w:pPr>
        <w:pStyle w:val="a0"/>
        <w:numPr>
          <w:ilvl w:val="0"/>
          <w:numId w:val="0"/>
        </w:numPr>
        <w:ind w:left="851"/>
      </w:pPr>
      <w:r>
        <w:t>Порядок проведения испытания:</w:t>
      </w:r>
    </w:p>
    <w:p w14:paraId="10BC4E04" w14:textId="77777777" w:rsidR="00867FCC" w:rsidRDefault="00867FCC" w:rsidP="00867FCC">
      <w:pPr>
        <w:pStyle w:val="a0"/>
        <w:numPr>
          <w:ilvl w:val="0"/>
          <w:numId w:val="41"/>
        </w:numPr>
      </w:pPr>
      <w:r>
        <w:t>запустить приложение «Пират»;</w:t>
      </w:r>
    </w:p>
    <w:p w14:paraId="2309AD32" w14:textId="77777777" w:rsidR="00867FCC" w:rsidRDefault="00867FCC" w:rsidP="00867FCC">
      <w:pPr>
        <w:pStyle w:val="a0"/>
        <w:numPr>
          <w:ilvl w:val="0"/>
          <w:numId w:val="41"/>
        </w:numPr>
      </w:pPr>
      <w:r>
        <w:t>на экране входа ввести зарегистрированную электронную почту или пройти регистрацию, указав вес, рост, возраст, пол и уровень активности;</w:t>
      </w:r>
    </w:p>
    <w:p w14:paraId="4546246A" w14:textId="77777777" w:rsidR="00867FCC" w:rsidRDefault="00867FCC" w:rsidP="00867FCC">
      <w:pPr>
        <w:pStyle w:val="a0"/>
        <w:numPr>
          <w:ilvl w:val="0"/>
          <w:numId w:val="41"/>
        </w:numPr>
      </w:pPr>
      <w:r>
        <w:t>убедиться, что после входа отображается главный экран с круговым индикатором КБЖУ;</w:t>
      </w:r>
    </w:p>
    <w:p w14:paraId="2EEFDAC3" w14:textId="77777777" w:rsidR="00867FCC" w:rsidRDefault="00867FCC" w:rsidP="00867FCC">
      <w:pPr>
        <w:pStyle w:val="a0"/>
        <w:numPr>
          <w:ilvl w:val="0"/>
          <w:numId w:val="41"/>
        </w:numPr>
      </w:pPr>
      <w:r>
        <w:t>нажать на кнопку «Добавить приём пищи» и выбрать, например, «Завтрак»;</w:t>
      </w:r>
    </w:p>
    <w:p w14:paraId="42A84607" w14:textId="77777777" w:rsidR="00867FCC" w:rsidRDefault="00867FCC" w:rsidP="00867FCC">
      <w:pPr>
        <w:pStyle w:val="a0"/>
        <w:numPr>
          <w:ilvl w:val="0"/>
          <w:numId w:val="41"/>
        </w:numPr>
      </w:pPr>
      <w:r>
        <w:t>использовать сканер упаковки: навести камеру на состав продукта — приложение должно распознать текст и отобразить данные о КБЖУ;</w:t>
      </w:r>
    </w:p>
    <w:p w14:paraId="4C93568E" w14:textId="77777777" w:rsidR="00867FCC" w:rsidRDefault="00867FCC" w:rsidP="00867FCC">
      <w:pPr>
        <w:pStyle w:val="a0"/>
        <w:numPr>
          <w:ilvl w:val="0"/>
          <w:numId w:val="41"/>
        </w:numPr>
      </w:pPr>
      <w:r>
        <w:t>вручную найти продукт через строку поиска и добавить его в приём пищи;</w:t>
      </w:r>
    </w:p>
    <w:p w14:paraId="4B6C6186" w14:textId="77777777" w:rsidR="00867FCC" w:rsidRDefault="00867FCC" w:rsidP="00867FCC">
      <w:pPr>
        <w:pStyle w:val="a0"/>
        <w:numPr>
          <w:ilvl w:val="0"/>
          <w:numId w:val="41"/>
        </w:numPr>
      </w:pPr>
      <w:r>
        <w:t>добавить продукт из раздела «Избранное» (предварительно сохранив любой продукт туда);</w:t>
      </w:r>
    </w:p>
    <w:p w14:paraId="17E626A7" w14:textId="77777777" w:rsidR="00867FCC" w:rsidRDefault="00867FCC" w:rsidP="00867FCC">
      <w:pPr>
        <w:pStyle w:val="a0"/>
        <w:numPr>
          <w:ilvl w:val="0"/>
          <w:numId w:val="41"/>
        </w:numPr>
      </w:pPr>
      <w:r>
        <w:t xml:space="preserve">после набора продуктов выбрать какое-либо из предложенных блюд; </w:t>
      </w:r>
    </w:p>
    <w:p w14:paraId="73658764" w14:textId="77777777" w:rsidR="00867FCC" w:rsidRDefault="00867FCC" w:rsidP="00867FCC">
      <w:pPr>
        <w:pStyle w:val="a0"/>
        <w:numPr>
          <w:ilvl w:val="0"/>
          <w:numId w:val="41"/>
        </w:numPr>
      </w:pPr>
      <w:r>
        <w:t>перейти в раздел «Сводка» и убедиться, что отображаются значения калорий, белков, жиров, углеводов и графики;</w:t>
      </w:r>
    </w:p>
    <w:p w14:paraId="19080669" w14:textId="77777777" w:rsidR="00867FCC" w:rsidRDefault="00867FCC" w:rsidP="00867FCC">
      <w:pPr>
        <w:pStyle w:val="a0"/>
        <w:numPr>
          <w:ilvl w:val="0"/>
          <w:numId w:val="41"/>
        </w:numPr>
      </w:pPr>
      <w:r>
        <w:t>открыть «Личный кабинет» и изменить, например, вес — убедиться, что цели по КБЖУ пересчитываются;</w:t>
      </w:r>
    </w:p>
    <w:p w14:paraId="63EAA004" w14:textId="77777777" w:rsidR="00867FCC" w:rsidRDefault="00867FCC" w:rsidP="00867FCC">
      <w:pPr>
        <w:pStyle w:val="a0"/>
        <w:numPr>
          <w:ilvl w:val="0"/>
          <w:numId w:val="41"/>
        </w:numPr>
      </w:pPr>
      <w:r>
        <w:t>активировать функцию «Водный баланс», проверить появление уведомлений;</w:t>
      </w:r>
    </w:p>
    <w:p w14:paraId="3B09AA4C" w14:textId="77777777" w:rsidR="00867FCC" w:rsidRDefault="00867FCC" w:rsidP="00867FCC">
      <w:pPr>
        <w:pStyle w:val="a0"/>
        <w:numPr>
          <w:ilvl w:val="0"/>
          <w:numId w:val="41"/>
        </w:numPr>
      </w:pPr>
      <w:r>
        <w:t>убедиться, что все кнопки интерфейса реагируют на нажатие и осуществляют переходы в соответствии с описанием в техническом задании.</w:t>
      </w:r>
    </w:p>
    <w:p w14:paraId="124E0DBD" w14:textId="77777777" w:rsidR="00867FCC" w:rsidRPr="00867FCC" w:rsidRDefault="00867FCC" w:rsidP="00867FCC">
      <w:pPr>
        <w:pStyle w:val="a0"/>
        <w:numPr>
          <w:ilvl w:val="0"/>
          <w:numId w:val="0"/>
        </w:numPr>
        <w:ind w:left="851"/>
      </w:pPr>
    </w:p>
    <w:p w14:paraId="6AFA4005" w14:textId="1D76FF9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92F632B" w14:textId="13929902" w:rsidR="00E61B22" w:rsidRPr="005C59FC" w:rsidRDefault="002D6241" w:rsidP="00E61B22">
      <w:pPr>
        <w:pStyle w:val="1"/>
        <w:rPr>
          <w:szCs w:val="24"/>
        </w:rPr>
      </w:pPr>
      <w:bookmarkStart w:id="32" w:name="_Toc135483152"/>
      <w:bookmarkStart w:id="33" w:name="_Toc161917668"/>
      <w:bookmarkStart w:id="34" w:name="_Toc213847633"/>
      <w:r w:rsidRPr="005C59FC">
        <w:rPr>
          <w:szCs w:val="24"/>
        </w:rPr>
        <w:lastRenderedPageBreak/>
        <w:t>Материально-техническое обеспечение испытаний</w:t>
      </w:r>
      <w:bookmarkEnd w:id="32"/>
      <w:bookmarkEnd w:id="33"/>
      <w:bookmarkEnd w:id="34"/>
    </w:p>
    <w:p w14:paraId="6DC740CB" w14:textId="77777777" w:rsidR="007C7147" w:rsidRDefault="007C7147" w:rsidP="007C7147">
      <w:r>
        <w:t>Приемочные испытания производятся на оборудовании заказчика, минимальная конфигурация которого представлена в таблице 1.</w:t>
      </w:r>
    </w:p>
    <w:p w14:paraId="100DADAD" w14:textId="77777777" w:rsidR="007C7147" w:rsidRDefault="007C7147" w:rsidP="007C7147">
      <w:pPr>
        <w:ind w:firstLine="0"/>
      </w:pPr>
      <w:r>
        <w:t>Таблица 1 — Минимальная конфигурация оборудования заказчика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867FCC" w14:paraId="1A7877F2" w14:textId="77777777" w:rsidTr="00B0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77CC781F" w14:textId="06D9BC2C" w:rsidR="00867FCC" w:rsidRDefault="00867FCC" w:rsidP="00867FCC">
            <w:pPr>
              <w:spacing w:after="240"/>
              <w:ind w:firstLine="0"/>
            </w:pPr>
            <w:r>
              <w:t xml:space="preserve">Версия </w:t>
            </w:r>
            <w:r>
              <w:rPr>
                <w:lang w:val="en-US"/>
              </w:rPr>
              <w:t>Android</w:t>
            </w:r>
          </w:p>
        </w:tc>
        <w:tc>
          <w:tcPr>
            <w:tcW w:w="5098" w:type="dxa"/>
          </w:tcPr>
          <w:p w14:paraId="7A2938E4" w14:textId="33A1746D" w:rsidR="00867FCC" w:rsidRPr="00AF24A7" w:rsidRDefault="00867FCC" w:rsidP="00867FCC">
            <w:pPr>
              <w:spacing w:after="240"/>
              <w:ind w:firstLine="0"/>
              <w:rPr>
                <w:lang w:val="en-US"/>
              </w:rPr>
            </w:pPr>
            <w:r>
              <w:rPr>
                <w:lang w:val="en-US"/>
              </w:rPr>
              <w:t>Android 7</w:t>
            </w:r>
          </w:p>
        </w:tc>
      </w:tr>
      <w:tr w:rsidR="00867FCC" w:rsidRPr="00BE0B7B" w14:paraId="66A616A3" w14:textId="77777777" w:rsidTr="00B045B7">
        <w:tc>
          <w:tcPr>
            <w:tcW w:w="5097" w:type="dxa"/>
          </w:tcPr>
          <w:p w14:paraId="1A9E2ECC" w14:textId="128F9C0F" w:rsidR="00867FCC" w:rsidRDefault="00867FCC" w:rsidP="00867FCC">
            <w:pPr>
              <w:spacing w:after="240"/>
              <w:ind w:firstLine="0"/>
            </w:pPr>
            <w:r>
              <w:t>Процессор</w:t>
            </w:r>
          </w:p>
        </w:tc>
        <w:tc>
          <w:tcPr>
            <w:tcW w:w="5098" w:type="dxa"/>
          </w:tcPr>
          <w:p w14:paraId="4175FE35" w14:textId="27D3351A" w:rsidR="00867FCC" w:rsidRPr="007C7147" w:rsidRDefault="00867FCC" w:rsidP="00867FCC">
            <w:pPr>
              <w:spacing w:after="24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QSnapdragon</w:t>
            </w:r>
            <w:proofErr w:type="spellEnd"/>
            <w:r>
              <w:rPr>
                <w:lang w:val="en-US"/>
              </w:rPr>
              <w:t xml:space="preserve"> 430</w:t>
            </w:r>
          </w:p>
        </w:tc>
      </w:tr>
      <w:tr w:rsidR="00867FCC" w14:paraId="3F9D8013" w14:textId="77777777" w:rsidTr="00B045B7">
        <w:tc>
          <w:tcPr>
            <w:tcW w:w="5097" w:type="dxa"/>
          </w:tcPr>
          <w:p w14:paraId="0CBF4DD3" w14:textId="29BC2ADC" w:rsidR="00867FCC" w:rsidRDefault="00867FCC" w:rsidP="00867FCC">
            <w:pPr>
              <w:spacing w:after="240"/>
              <w:ind w:firstLine="0"/>
            </w:pPr>
            <w:r w:rsidRPr="005026BC">
              <w:rPr>
                <w:lang w:eastAsia="ja-JP"/>
              </w:rPr>
              <w:t>ОЗУ</w:t>
            </w:r>
          </w:p>
        </w:tc>
        <w:tc>
          <w:tcPr>
            <w:tcW w:w="5098" w:type="dxa"/>
          </w:tcPr>
          <w:p w14:paraId="22194CA1" w14:textId="48E82750" w:rsidR="00867FCC" w:rsidRPr="00C554D9" w:rsidRDefault="00867FCC" w:rsidP="00867FCC">
            <w:pPr>
              <w:spacing w:after="240"/>
              <w:ind w:firstLine="0"/>
              <w:rPr>
                <w:lang w:val="en-US"/>
              </w:rPr>
            </w:pPr>
            <w:r>
              <w:rPr>
                <w:lang w:val="en-US"/>
              </w:rPr>
              <w:t>4 Gb</w:t>
            </w:r>
          </w:p>
        </w:tc>
      </w:tr>
      <w:tr w:rsidR="00D84D35" w14:paraId="549B0F4A" w14:textId="77777777" w:rsidTr="00D84D35">
        <w:trPr>
          <w:trHeight w:val="246"/>
        </w:trPr>
        <w:tc>
          <w:tcPr>
            <w:tcW w:w="5097" w:type="dxa"/>
          </w:tcPr>
          <w:p w14:paraId="3F5E206A" w14:textId="52B042BA" w:rsidR="00D84D35" w:rsidRPr="002A564E" w:rsidRDefault="00D84D35" w:rsidP="00D84D35">
            <w:pPr>
              <w:spacing w:after="240"/>
              <w:ind w:firstLine="0"/>
            </w:pPr>
            <w:r>
              <w:t>Устройство ввода</w:t>
            </w:r>
          </w:p>
        </w:tc>
        <w:tc>
          <w:tcPr>
            <w:tcW w:w="5098" w:type="dxa"/>
          </w:tcPr>
          <w:p w14:paraId="190E4C8A" w14:textId="5D2DA20E" w:rsidR="00D84D35" w:rsidRPr="002A564E" w:rsidRDefault="00867FCC" w:rsidP="00D84D35">
            <w:pPr>
              <w:spacing w:after="240"/>
              <w:ind w:firstLine="0"/>
            </w:pPr>
            <w:r>
              <w:t>Камера телефона</w:t>
            </w:r>
          </w:p>
        </w:tc>
      </w:tr>
    </w:tbl>
    <w:p w14:paraId="423064ED" w14:textId="77777777" w:rsidR="00D84D35" w:rsidRPr="008B76E6" w:rsidRDefault="00D84D35" w:rsidP="00D84D35">
      <w:pPr>
        <w:pStyle w:val="afc"/>
        <w:spacing w:before="240" w:after="0"/>
        <w:ind w:firstLine="851"/>
        <w:rPr>
          <w:b/>
          <w:color w:val="000000" w:themeColor="text1"/>
          <w:sz w:val="24"/>
        </w:rPr>
      </w:pPr>
      <w:r w:rsidRPr="008B76E6">
        <w:rPr>
          <w:b/>
          <w:color w:val="000000" w:themeColor="text1"/>
          <w:sz w:val="24"/>
        </w:rPr>
        <w:t>Рабочее место:</w:t>
      </w:r>
    </w:p>
    <w:p w14:paraId="5FA8AEE2" w14:textId="559CB1DC" w:rsidR="00D84D35" w:rsidRPr="008B76E6" w:rsidRDefault="00D84D35" w:rsidP="00D84D35">
      <w:pPr>
        <w:pStyle w:val="afc"/>
        <w:numPr>
          <w:ilvl w:val="0"/>
          <w:numId w:val="38"/>
        </w:numPr>
        <w:spacing w:before="240" w:after="0"/>
        <w:ind w:left="1560" w:hanging="709"/>
        <w:rPr>
          <w:b/>
          <w:color w:val="000000" w:themeColor="text1"/>
          <w:sz w:val="24"/>
        </w:rPr>
      </w:pPr>
      <w:r w:rsidRPr="008B76E6">
        <w:rPr>
          <w:color w:val="000000" w:themeColor="text1"/>
          <w:sz w:val="24"/>
        </w:rPr>
        <w:t>ПК в составе АРМ пользователя;</w:t>
      </w:r>
    </w:p>
    <w:p w14:paraId="1D7E433F" w14:textId="6549F14F" w:rsidR="00D84D35" w:rsidRPr="008B76E6" w:rsidRDefault="00D84D35" w:rsidP="00D84D35">
      <w:pPr>
        <w:pStyle w:val="afc"/>
        <w:numPr>
          <w:ilvl w:val="0"/>
          <w:numId w:val="36"/>
        </w:numPr>
        <w:spacing w:before="240" w:after="0"/>
        <w:ind w:hanging="720"/>
        <w:rPr>
          <w:color w:val="000000" w:themeColor="text1"/>
          <w:sz w:val="24"/>
        </w:rPr>
      </w:pPr>
      <w:r w:rsidRPr="008B76E6">
        <w:rPr>
          <w:color w:val="000000" w:themeColor="text1"/>
          <w:sz w:val="24"/>
        </w:rPr>
        <w:t xml:space="preserve">Операционная система на базе </w:t>
      </w:r>
      <w:proofErr w:type="spellStart"/>
      <w:r w:rsidRPr="008B76E6">
        <w:rPr>
          <w:color w:val="000000" w:themeColor="text1"/>
          <w:sz w:val="24"/>
        </w:rPr>
        <w:t>Windows</w:t>
      </w:r>
      <w:proofErr w:type="spellEnd"/>
      <w:r w:rsidRPr="008B76E6">
        <w:rPr>
          <w:color w:val="000000" w:themeColor="text1"/>
          <w:sz w:val="24"/>
        </w:rPr>
        <w:t xml:space="preserve"> 10.</w:t>
      </w:r>
    </w:p>
    <w:p w14:paraId="7A04A2B0" w14:textId="77777777" w:rsidR="002D6241" w:rsidRPr="005C59FC" w:rsidRDefault="002D6241" w:rsidP="002D6241"/>
    <w:p w14:paraId="0724ECEF" w14:textId="2EA2455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7B2062F0" w14:textId="066E001A" w:rsidR="00127A5A" w:rsidRPr="005C59FC" w:rsidRDefault="002D6241" w:rsidP="00127A5A">
      <w:pPr>
        <w:pStyle w:val="1"/>
        <w:rPr>
          <w:szCs w:val="24"/>
        </w:rPr>
      </w:pPr>
      <w:bookmarkStart w:id="35" w:name="_Toc135483153"/>
      <w:bookmarkStart w:id="36" w:name="_Toc161917669"/>
      <w:bookmarkStart w:id="37" w:name="_Toc213847634"/>
      <w:r w:rsidRPr="005C59FC">
        <w:rPr>
          <w:szCs w:val="24"/>
        </w:rPr>
        <w:lastRenderedPageBreak/>
        <w:t>Метрологическое обеспечение испытаний</w:t>
      </w:r>
      <w:bookmarkEnd w:id="35"/>
      <w:bookmarkEnd w:id="36"/>
      <w:bookmarkEnd w:id="37"/>
    </w:p>
    <w:p w14:paraId="24122488" w14:textId="39C4610C" w:rsidR="00AF24A7" w:rsidRPr="005C59FC" w:rsidRDefault="00D84D35" w:rsidP="00D84D35">
      <w:pPr>
        <w:tabs>
          <w:tab w:val="left" w:pos="7017"/>
        </w:tabs>
      </w:pPr>
      <w:r w:rsidRPr="00D84D35">
        <w:t>В данном документе требования к метрологическому обеспечению не предъявляются.</w:t>
      </w:r>
    </w:p>
    <w:p w14:paraId="4506A908" w14:textId="77777777" w:rsidR="002D6241" w:rsidRPr="005C59FC" w:rsidRDefault="002D6241" w:rsidP="002D6241"/>
    <w:p w14:paraId="0C68FFDE" w14:textId="332C9030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EEEEB7E" w14:textId="5BD74355" w:rsidR="002D6241" w:rsidRDefault="002D6241" w:rsidP="008F6FA6">
      <w:pPr>
        <w:pStyle w:val="1"/>
      </w:pPr>
      <w:bookmarkStart w:id="38" w:name="_Toc213847635"/>
      <w:r w:rsidRPr="005C59FC">
        <w:lastRenderedPageBreak/>
        <w:t>Отчетность</w:t>
      </w:r>
      <w:bookmarkEnd w:id="38"/>
    </w:p>
    <w:p w14:paraId="40D5CB30" w14:textId="4D897D32" w:rsidR="00AF24A7" w:rsidRPr="00AF24A7" w:rsidRDefault="00AF24A7" w:rsidP="00AF24A7">
      <w:r>
        <w:t xml:space="preserve">Результаты приемочных испытаний </w:t>
      </w:r>
      <w:r w:rsidR="00867FCC">
        <w:t>приложения</w:t>
      </w:r>
      <w:r>
        <w:t xml:space="preserve"> «</w:t>
      </w:r>
      <w:r w:rsidR="00867FCC" w:rsidRPr="00867FCC">
        <w:t>Пират</w:t>
      </w:r>
      <w:r>
        <w:t>», предусмотренные программой, фиксируются в протоколах, содержащих следующие разделы: </w:t>
      </w:r>
    </w:p>
    <w:p w14:paraId="5600390B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отображения экрана входа/регистрации при первом запуске;</w:t>
      </w:r>
    </w:p>
    <w:p w14:paraId="619949E3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корректности заполнения и сохранения анкетных данных в процессе регистрации;</w:t>
      </w:r>
    </w:p>
    <w:p w14:paraId="50B48313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расчёта индивидуальных целей по КБЖУ на основе введённых параметров (вес, рост, возраст, пол, уровень активности);</w:t>
      </w:r>
    </w:p>
    <w:p w14:paraId="3815422D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отображения главного экрана с круговым индикатором выполнения дневных целей;</w:t>
      </w:r>
    </w:p>
    <w:p w14:paraId="22987CC2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доступа к личному кабинету и возможности редактирования профиля;</w:t>
      </w:r>
    </w:p>
    <w:p w14:paraId="4EF6F219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работы функции добавления приёма пищи и выбора типа (завтрак, обед и т.д.);</w:t>
      </w:r>
    </w:p>
    <w:p w14:paraId="72B277D4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корректности работы сканера состава продукта с распознаванием текста с упаковки и отображением карточки продукта;</w:t>
      </w:r>
    </w:p>
    <w:p w14:paraId="43ABFC8C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поиска продуктов вручную через строку поиска;</w:t>
      </w:r>
    </w:p>
    <w:p w14:paraId="38045C81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добавления и использования продуктов из раздела «Избранное»;</w:t>
      </w:r>
    </w:p>
    <w:p w14:paraId="1A5D8BF2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отображения сводной информации по КБЖУ и графиков динамики за выбранный день;</w:t>
      </w:r>
    </w:p>
    <w:p w14:paraId="11CE768B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генерации персонализированных рекомендаций при превышении норм по белкам, жирам или углеводам;</w:t>
      </w:r>
    </w:p>
    <w:p w14:paraId="38A66BBE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работы вкладки «История» и автоматической очистки данных спустя 30 дней;</w:t>
      </w:r>
    </w:p>
    <w:p w14:paraId="6380292B" w14:textId="77777777" w:rsidR="00867FCC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>проверка активации функции «Водный баланс», расчёта суточной нормы и отправки уведомлений;</w:t>
      </w:r>
    </w:p>
    <w:p w14:paraId="2746E114" w14:textId="77777777" w:rsidR="00867FCC" w:rsidRPr="005E2C53" w:rsidRDefault="00867FCC" w:rsidP="00867FCC">
      <w:pPr>
        <w:numPr>
          <w:ilvl w:val="0"/>
          <w:numId w:val="23"/>
        </w:numPr>
        <w:tabs>
          <w:tab w:val="left" w:pos="1276"/>
        </w:tabs>
        <w:ind w:left="0" w:firstLine="851"/>
      </w:pPr>
      <w:r>
        <w:t xml:space="preserve">проверка устойчивости приложения к ошибкам ввода (например, некорректный </w:t>
      </w:r>
      <w:proofErr w:type="spellStart"/>
      <w:r>
        <w:t>email</w:t>
      </w:r>
      <w:proofErr w:type="spellEnd"/>
      <w:r>
        <w:t>, отсутствие камеры и т.п.).</w:t>
      </w:r>
    </w:p>
    <w:p w14:paraId="429F63AB" w14:textId="190284BC" w:rsidR="00AF24A7" w:rsidRPr="005E2C53" w:rsidRDefault="00AF24A7" w:rsidP="00AF24A7">
      <w:pPr>
        <w:tabs>
          <w:tab w:val="left" w:pos="1276"/>
        </w:tabs>
      </w:pPr>
      <w:r w:rsidRPr="00306D41">
        <w:t xml:space="preserve">Этап проведения </w:t>
      </w:r>
      <w:r>
        <w:t>приемочных</w:t>
      </w:r>
      <w:r w:rsidRPr="00306D41">
        <w:t xml:space="preserve"> испытаний завершается оформлением «</w:t>
      </w:r>
      <w:r>
        <w:t>Протокола проведения приёмочных испытаний»</w:t>
      </w:r>
      <w:r w:rsidRPr="00306D41">
        <w:t>.</w:t>
      </w:r>
    </w:p>
    <w:p w14:paraId="6C3EEE51" w14:textId="77777777" w:rsidR="002D6241" w:rsidRPr="005C59FC" w:rsidRDefault="002D6241" w:rsidP="002D6241"/>
    <w:p w14:paraId="4BDF8A15" w14:textId="59C12B95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5F0BE001" w14:textId="6FE6B9FB" w:rsidR="002D6241" w:rsidRPr="005C59FC" w:rsidRDefault="002D6241" w:rsidP="00981AE3">
      <w:pPr>
        <w:pStyle w:val="vguAdditionName"/>
      </w:pPr>
      <w:bookmarkStart w:id="39" w:name="_Toc161917671"/>
      <w:bookmarkStart w:id="40" w:name="_Toc213847636"/>
      <w:r w:rsidRPr="005C59FC">
        <w:lastRenderedPageBreak/>
        <w:t>Методика проведения испытаний</w:t>
      </w:r>
      <w:bookmarkEnd w:id="39"/>
      <w:bookmarkEnd w:id="40"/>
    </w:p>
    <w:p w14:paraId="02F61E5E" w14:textId="1786C91A" w:rsidR="00993EC2" w:rsidRPr="005C59FC" w:rsidRDefault="00F54692" w:rsidP="00993EC2">
      <w:r w:rsidRPr="005C59FC">
        <w:t>Методика проведения испытаний программного продукта предполагает последовательное выполнение в указанном порядке действий, указанных в таблице А.1.</w:t>
      </w:r>
    </w:p>
    <w:p w14:paraId="1C490F62" w14:textId="2947AA55" w:rsidR="002D6241" w:rsidRPr="005C59FC" w:rsidRDefault="00653FDC" w:rsidP="00167952">
      <w:pPr>
        <w:pStyle w:val="vgutTableName"/>
      </w:pPr>
      <w:r w:rsidRPr="005C59FC">
        <w:t xml:space="preserve">Таблица А.1 – </w:t>
      </w:r>
      <w:r w:rsidR="00F54692" w:rsidRPr="005C59FC">
        <w:t>Порядок</w:t>
      </w:r>
      <w:r w:rsidRPr="005C59FC">
        <w:t xml:space="preserve"> проведения испытаний</w:t>
      </w:r>
    </w:p>
    <w:tbl>
      <w:tblPr>
        <w:tblW w:w="1020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1"/>
        <w:gridCol w:w="2920"/>
        <w:gridCol w:w="2457"/>
        <w:gridCol w:w="4408"/>
      </w:tblGrid>
      <w:tr w:rsidR="00653FDC" w:rsidRPr="005C59FC" w14:paraId="0E2E5C76" w14:textId="77777777" w:rsidTr="002148B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1A4CD2" w14:textId="4028B85B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 xml:space="preserve">№ </w:t>
            </w:r>
            <w:proofErr w:type="spellStart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п.п</w:t>
            </w:r>
            <w:proofErr w:type="spellEnd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.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01E909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Наименование проверки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5C275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Выполняемые действия</w:t>
            </w: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11C138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ascii="Calibri" w:eastAsia="SimSun" w:hAnsi="Calibri" w:cs="Arial"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Ожидаемый результат</w:t>
            </w:r>
          </w:p>
        </w:tc>
      </w:tr>
      <w:tr w:rsidR="00B045B7" w:rsidRPr="005C59FC" w14:paraId="371FCC20" w14:textId="77777777" w:rsidTr="002148BE">
        <w:tc>
          <w:tcPr>
            <w:tcW w:w="4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9DD503" w14:textId="1024C671" w:rsidR="00B045B7" w:rsidRPr="003F296B" w:rsidRDefault="00B045B7" w:rsidP="00B045B7">
            <w:pPr>
              <w:pStyle w:val="vgutTableText"/>
              <w:jc w:val="center"/>
            </w:pPr>
            <w:r w:rsidRPr="003F296B">
              <w:t>1</w:t>
            </w:r>
          </w:p>
        </w:tc>
        <w:tc>
          <w:tcPr>
            <w:tcW w:w="292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5DD856AD" w14:textId="46D08EF5" w:rsidR="00B045B7" w:rsidRDefault="00B045B7" w:rsidP="00B045B7">
            <w:pPr>
              <w:tabs>
                <w:tab w:val="left" w:pos="1276"/>
              </w:tabs>
              <w:spacing w:line="240" w:lineRule="auto"/>
              <w:ind w:firstLine="0"/>
              <w:jc w:val="left"/>
            </w:pPr>
            <w:r>
              <w:t>Проверка отображения экрана входа</w:t>
            </w:r>
            <w:r w:rsidR="008F539E">
              <w:t>/регистрации при первом запуске</w:t>
            </w:r>
          </w:p>
          <w:p w14:paraId="7901AC21" w14:textId="5465BB89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5035583C" w14:textId="7D3D469F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E3264D">
              <w:t>Запустить приложение на устройстве с чистой установкой.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986E584" w14:textId="69FF1C89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77BB2">
              <w:t xml:space="preserve">Экран входа отображается без ошибок, содержит поле ввода </w:t>
            </w:r>
            <w:proofErr w:type="spellStart"/>
            <w:r w:rsidRPr="00C77BB2">
              <w:t>email</w:t>
            </w:r>
            <w:proofErr w:type="spellEnd"/>
            <w:r w:rsidRPr="00C77BB2">
              <w:t xml:space="preserve"> и кнопку «Войти». При отсутствии сохранённого профиля активна кнопка «Зарегистрироваться».</w:t>
            </w:r>
          </w:p>
        </w:tc>
      </w:tr>
      <w:tr w:rsidR="00B045B7" w:rsidRPr="005C59FC" w14:paraId="6A0C0344" w14:textId="77777777" w:rsidTr="002148BE">
        <w:tc>
          <w:tcPr>
            <w:tcW w:w="42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E6B2ED" w14:textId="6DDD99D1" w:rsidR="00B045B7" w:rsidRPr="003F296B" w:rsidRDefault="00B045B7" w:rsidP="00B045B7">
            <w:pPr>
              <w:pStyle w:val="vgutTableText"/>
              <w:jc w:val="center"/>
            </w:pPr>
            <w:r w:rsidRPr="003F296B">
              <w:t>2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B1CFF" w14:textId="47DCC6AE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>
              <w:t>Проверка корректности заполнения и сохранения анкетных данных в процессе регистрации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40F84" w14:textId="601F01D1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B045B7">
              <w:t>Заполнить все по</w:t>
            </w:r>
            <w:r>
              <w:t>ля формы регистрации</w:t>
            </w:r>
            <w:r w:rsidRPr="00B045B7">
              <w:t xml:space="preserve">: имя, </w:t>
            </w:r>
            <w:proofErr w:type="spellStart"/>
            <w:r w:rsidRPr="00B045B7">
              <w:t>email</w:t>
            </w:r>
            <w:proofErr w:type="spellEnd"/>
            <w:r w:rsidRPr="00B045B7">
              <w:t>, пароль, вес, рост, возраст, пол, уровень активности.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43397" w14:textId="3F40E023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77BB2">
              <w:t>Данные сохраняются в системе. Производится автоматический расчёт целевых значений КБЖУ. Пользователь перехо</w:t>
            </w:r>
            <w:r>
              <w:t>дит на главный экран</w:t>
            </w:r>
            <w:r w:rsidRPr="00C77BB2">
              <w:t>.</w:t>
            </w:r>
          </w:p>
        </w:tc>
      </w:tr>
      <w:tr w:rsidR="00B045B7" w:rsidRPr="005C59FC" w14:paraId="2517BBD5" w14:textId="77777777" w:rsidTr="002148BE">
        <w:tc>
          <w:tcPr>
            <w:tcW w:w="4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E6389E" w14:textId="6962CCAD" w:rsidR="00B045B7" w:rsidRPr="003F296B" w:rsidRDefault="00B045B7" w:rsidP="00B045B7">
            <w:pPr>
              <w:pStyle w:val="vgutTableText"/>
              <w:jc w:val="center"/>
            </w:pPr>
            <w:r w:rsidRPr="003F296B">
              <w:t>3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16FB56" w14:textId="67FF345C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>
              <w:t>П</w:t>
            </w:r>
            <w:r w:rsidRPr="00E3264D">
              <w:t>роверка расчёта индивидуальных целей по КБЖУ на основе введённых параметров (вес, рост, возраст, пол, уровень активности)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B4E856" w14:textId="16F84BA7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B045B7">
              <w:t>Ввести значения: вес — 65 кг, рост — 170 см, возраст — 22 года, пол — женский, уровень активности — умеренный.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41F9C4" w14:textId="7BFF8020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77BB2">
              <w:t xml:space="preserve">Система рассчитывает базовый уровень метаболизма по формуле </w:t>
            </w:r>
            <w:proofErr w:type="spellStart"/>
            <w:r w:rsidRPr="00C77BB2">
              <w:t>Миффлина</w:t>
            </w:r>
            <w:proofErr w:type="spellEnd"/>
            <w:r w:rsidRPr="00C77BB2">
              <w:t xml:space="preserve"> — Сан </w:t>
            </w:r>
            <w:proofErr w:type="spellStart"/>
            <w:r w:rsidRPr="00C77BB2">
              <w:t>Жеора</w:t>
            </w:r>
            <w:proofErr w:type="spellEnd"/>
            <w:r w:rsidRPr="00C77BB2">
              <w:t>, определяет суточную норму калорий и целевые значения белков, жиров, углеводов (в граммах).</w:t>
            </w:r>
          </w:p>
        </w:tc>
      </w:tr>
      <w:tr w:rsidR="00B045B7" w:rsidRPr="005C59FC" w14:paraId="38123FF9" w14:textId="77777777" w:rsidTr="002148BE">
        <w:tc>
          <w:tcPr>
            <w:tcW w:w="4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8D95E0" w14:textId="0E52FC77" w:rsidR="00B045B7" w:rsidRPr="003F296B" w:rsidRDefault="00B045B7" w:rsidP="00B045B7">
            <w:pPr>
              <w:pStyle w:val="vgutTableText"/>
              <w:jc w:val="center"/>
            </w:pPr>
            <w:r w:rsidRPr="003F296B">
              <w:t>4</w:t>
            </w:r>
          </w:p>
        </w:tc>
        <w:tc>
          <w:tcPr>
            <w:tcW w:w="29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BB6E65" w14:textId="2C94DD1B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>
              <w:t>Проверка отображения главного экрана с круговым индикатором выполнения дневных целей</w:t>
            </w: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86DF1F" w14:textId="2FE5DEC7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A6A86">
              <w:t>После входа/регистрации пере</w:t>
            </w:r>
            <w:r>
              <w:t>йти на главный экран</w:t>
            </w:r>
            <w:r w:rsidRPr="00CA6A86">
              <w:t>.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A9E94" w14:textId="0EAABAC1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77BB2">
              <w:t>Отображается круговой индикатор, показывающий текущее выполнение целей. По бокам — индикаторы предыдущего и следующего дня.</w:t>
            </w:r>
          </w:p>
        </w:tc>
      </w:tr>
      <w:tr w:rsidR="00B045B7" w:rsidRPr="005C59FC" w14:paraId="6E7E6451" w14:textId="77777777" w:rsidTr="002148BE">
        <w:tc>
          <w:tcPr>
            <w:tcW w:w="4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B9EEF6" w14:textId="3209C7F4" w:rsidR="00B045B7" w:rsidRPr="003F296B" w:rsidRDefault="00B045B7" w:rsidP="00B045B7">
            <w:pPr>
              <w:pStyle w:val="vgutTableText"/>
              <w:jc w:val="center"/>
            </w:pPr>
            <w:r w:rsidRPr="003F296B">
              <w:t>5</w:t>
            </w:r>
          </w:p>
        </w:tc>
        <w:tc>
          <w:tcPr>
            <w:tcW w:w="29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11585E" w14:textId="39B3D19F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>
              <w:t>Проверка доступа к личному кабинету и возможности редактирования профиля</w:t>
            </w: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77D183" w14:textId="3F0ECFF5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A6A86">
              <w:t>Нажать кно</w:t>
            </w:r>
            <w:r>
              <w:t>пку «Личный кабинет»</w:t>
            </w:r>
            <w:r w:rsidRPr="00CA6A86">
              <w:t>. Изменить значение веса. Сохранить изменения.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D4D62" w14:textId="7B9C26A3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77BB2">
              <w:t>Профиль обновляется. Целевые значения КБЖУ пересчитываются автоматически.</w:t>
            </w:r>
          </w:p>
        </w:tc>
      </w:tr>
      <w:tr w:rsidR="00B045B7" w:rsidRPr="005C59FC" w14:paraId="62880578" w14:textId="77777777" w:rsidTr="002148BE">
        <w:tc>
          <w:tcPr>
            <w:tcW w:w="4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2D13BE" w14:textId="5A331C8C" w:rsidR="00B045B7" w:rsidRPr="003F296B" w:rsidRDefault="00B045B7" w:rsidP="00B045B7">
            <w:pPr>
              <w:pStyle w:val="vgutTableText"/>
              <w:jc w:val="center"/>
            </w:pPr>
            <w:r w:rsidRPr="003F296B">
              <w:t>6</w:t>
            </w:r>
          </w:p>
        </w:tc>
        <w:tc>
          <w:tcPr>
            <w:tcW w:w="29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D5E8E8" w14:textId="75ADC54C" w:rsidR="00B045B7" w:rsidRDefault="00B045B7" w:rsidP="00B045B7">
            <w:pPr>
              <w:tabs>
                <w:tab w:val="left" w:pos="1276"/>
              </w:tabs>
              <w:spacing w:line="240" w:lineRule="auto"/>
              <w:ind w:firstLine="0"/>
              <w:jc w:val="left"/>
            </w:pPr>
            <w:r>
              <w:t>Проверка работы функции добавления приёма пищи и выб</w:t>
            </w:r>
            <w:r w:rsidR="008F539E">
              <w:t>ора типа (завтрак, обед и т.д.)</w:t>
            </w:r>
          </w:p>
          <w:p w14:paraId="6F5B3A29" w14:textId="61E88F7F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D32471" w14:textId="105FFBDB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A6A86">
              <w:t xml:space="preserve">Нажать кнопку </w:t>
            </w:r>
            <w:r>
              <w:t>плюс любого из типа приёма пищи, например,</w:t>
            </w:r>
            <w:r w:rsidRPr="00CA6A86">
              <w:t xml:space="preserve"> «Завтрак».</w:t>
            </w:r>
            <w:r>
              <w:t xml:space="preserve"> 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29CC1B" w14:textId="50246ACA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77BB2">
              <w:t>Открывается окно добавления продуктов для выб</w:t>
            </w:r>
            <w:r>
              <w:t>ранного приёма пищи</w:t>
            </w:r>
            <w:r w:rsidRPr="00C77BB2">
              <w:t>.</w:t>
            </w:r>
          </w:p>
        </w:tc>
      </w:tr>
      <w:tr w:rsidR="00B045B7" w:rsidRPr="005C59FC" w14:paraId="398C5734" w14:textId="77777777" w:rsidTr="002148B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2F792DD" w14:textId="57FA335E" w:rsidR="00B045B7" w:rsidRPr="003F296B" w:rsidRDefault="00B045B7" w:rsidP="00B045B7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0EC9F6AA" w14:textId="70E9BC7C" w:rsidR="00B045B7" w:rsidRPr="003F296B" w:rsidRDefault="00B045B7" w:rsidP="002148BE">
            <w:pPr>
              <w:pStyle w:val="vgutTableText"/>
              <w:spacing w:line="240" w:lineRule="auto"/>
              <w:ind w:left="84" w:right="195"/>
            </w:pPr>
            <w:r>
              <w:t xml:space="preserve">Проверка корректности работы сканера состава продукта с распознаванием текста с упаковки и 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5088B15" w14:textId="3BE8B121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>
              <w:t>Активировать сканер</w:t>
            </w:r>
            <w:r w:rsidRPr="00CA6A86">
              <w:t>. Навести камеру на этикетку продукта.</w:t>
            </w: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3CC8EBA" w14:textId="7A1A35B9" w:rsidR="00B045B7" w:rsidRPr="003F296B" w:rsidRDefault="00B045B7" w:rsidP="00B045B7">
            <w:pPr>
              <w:pStyle w:val="vgutTableText"/>
              <w:spacing w:line="240" w:lineRule="auto"/>
              <w:ind w:left="84" w:right="195"/>
            </w:pPr>
            <w:r w:rsidRPr="00C77BB2">
              <w:t>Текст с этикетки распознаётся. Отображается карточка продукта с указанием калорий, белков, жиров, углеводов. Продукт добавляется в выбранный приём пищи.</w:t>
            </w:r>
          </w:p>
        </w:tc>
      </w:tr>
    </w:tbl>
    <w:p w14:paraId="151197FB" w14:textId="77777777" w:rsidR="003F296B" w:rsidRDefault="003F296B" w:rsidP="003F296B">
      <w:pPr>
        <w:ind w:firstLine="0"/>
      </w:pPr>
    </w:p>
    <w:p w14:paraId="7895D468" w14:textId="1CC71022" w:rsidR="003F296B" w:rsidRDefault="003F296B" w:rsidP="002148BE">
      <w:pPr>
        <w:ind w:firstLine="0"/>
        <w:jc w:val="right"/>
      </w:pPr>
      <w:r>
        <w:lastRenderedPageBreak/>
        <w:t>Продолжение таблицы А.1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6"/>
        <w:gridCol w:w="3792"/>
        <w:gridCol w:w="2693"/>
        <w:gridCol w:w="3254"/>
      </w:tblGrid>
      <w:tr w:rsidR="002148BE" w14:paraId="632E7C7F" w14:textId="77777777" w:rsidTr="00214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6" w:type="dxa"/>
            <w:vAlign w:val="center"/>
          </w:tcPr>
          <w:p w14:paraId="44840984" w14:textId="77777777" w:rsidR="002148BE" w:rsidRDefault="002148BE" w:rsidP="002148BE">
            <w:pPr>
              <w:ind w:firstLine="0"/>
            </w:pPr>
          </w:p>
        </w:tc>
        <w:tc>
          <w:tcPr>
            <w:tcW w:w="3792" w:type="dxa"/>
            <w:vAlign w:val="center"/>
          </w:tcPr>
          <w:p w14:paraId="186DF52E" w14:textId="096AEE47" w:rsidR="002148BE" w:rsidRDefault="002148BE" w:rsidP="002148BE">
            <w:pPr>
              <w:spacing w:line="276" w:lineRule="auto"/>
              <w:ind w:firstLine="0"/>
            </w:pPr>
            <w:r>
              <w:t>отображением карточки продукта</w:t>
            </w:r>
          </w:p>
        </w:tc>
        <w:tc>
          <w:tcPr>
            <w:tcW w:w="2693" w:type="dxa"/>
          </w:tcPr>
          <w:p w14:paraId="4D63B296" w14:textId="77777777" w:rsidR="002148BE" w:rsidRPr="00CA6A86" w:rsidRDefault="002148BE" w:rsidP="002148BE">
            <w:pPr>
              <w:spacing w:line="276" w:lineRule="auto"/>
              <w:ind w:firstLine="0"/>
              <w:jc w:val="left"/>
            </w:pPr>
          </w:p>
        </w:tc>
        <w:tc>
          <w:tcPr>
            <w:tcW w:w="3254" w:type="dxa"/>
          </w:tcPr>
          <w:p w14:paraId="04C70C46" w14:textId="77777777" w:rsidR="002148BE" w:rsidRPr="00C77BB2" w:rsidRDefault="002148BE" w:rsidP="002148BE">
            <w:pPr>
              <w:spacing w:line="276" w:lineRule="auto"/>
              <w:ind w:firstLine="0"/>
              <w:jc w:val="left"/>
            </w:pPr>
          </w:p>
        </w:tc>
      </w:tr>
      <w:tr w:rsidR="002148BE" w14:paraId="3D23C49D" w14:textId="77777777" w:rsidTr="002148BE">
        <w:tc>
          <w:tcPr>
            <w:tcW w:w="456" w:type="dxa"/>
            <w:vAlign w:val="center"/>
          </w:tcPr>
          <w:p w14:paraId="52B97DEF" w14:textId="44F496FF" w:rsidR="002148BE" w:rsidRDefault="002148BE" w:rsidP="002148BE">
            <w:pPr>
              <w:ind w:firstLine="0"/>
            </w:pPr>
            <w:r>
              <w:t>8</w:t>
            </w:r>
          </w:p>
        </w:tc>
        <w:tc>
          <w:tcPr>
            <w:tcW w:w="3792" w:type="dxa"/>
            <w:vAlign w:val="center"/>
          </w:tcPr>
          <w:p w14:paraId="31211623" w14:textId="76517D3D" w:rsidR="002148BE" w:rsidRDefault="002148BE" w:rsidP="002148BE">
            <w:pPr>
              <w:spacing w:line="276" w:lineRule="auto"/>
              <w:ind w:firstLine="0"/>
            </w:pPr>
            <w:r>
              <w:t>Проверка поиска продуктов вручную через строку поиска</w:t>
            </w:r>
          </w:p>
        </w:tc>
        <w:tc>
          <w:tcPr>
            <w:tcW w:w="2693" w:type="dxa"/>
          </w:tcPr>
          <w:p w14:paraId="5D5B0E29" w14:textId="2F3E8DBD" w:rsidR="002148BE" w:rsidRDefault="002148BE" w:rsidP="002148BE">
            <w:pPr>
              <w:spacing w:line="276" w:lineRule="auto"/>
              <w:ind w:firstLine="0"/>
              <w:jc w:val="left"/>
            </w:pPr>
            <w:r w:rsidRPr="00CA6A86">
              <w:t>Ввести название продукта (например, «яблоко») в строку поиска.</w:t>
            </w:r>
          </w:p>
        </w:tc>
        <w:tc>
          <w:tcPr>
            <w:tcW w:w="3254" w:type="dxa"/>
          </w:tcPr>
          <w:p w14:paraId="093B25BF" w14:textId="0DD059D0" w:rsidR="002148BE" w:rsidRDefault="002148BE" w:rsidP="002148BE">
            <w:pPr>
              <w:spacing w:line="276" w:lineRule="auto"/>
              <w:ind w:firstLine="0"/>
              <w:jc w:val="left"/>
            </w:pPr>
            <w:r w:rsidRPr="00C77BB2">
              <w:t>Отображается список продуктов из базы данных. Выбранный продукт добавляется в приём пищи.</w:t>
            </w:r>
          </w:p>
        </w:tc>
      </w:tr>
      <w:tr w:rsidR="002148BE" w14:paraId="4C83400D" w14:textId="77777777" w:rsidTr="002148BE">
        <w:tc>
          <w:tcPr>
            <w:tcW w:w="456" w:type="dxa"/>
            <w:vAlign w:val="center"/>
          </w:tcPr>
          <w:p w14:paraId="203A85AA" w14:textId="0D12455A" w:rsidR="002148BE" w:rsidRDefault="002148BE" w:rsidP="002148BE">
            <w:pPr>
              <w:ind w:firstLine="0"/>
            </w:pPr>
            <w:r>
              <w:t>9</w:t>
            </w:r>
          </w:p>
        </w:tc>
        <w:tc>
          <w:tcPr>
            <w:tcW w:w="3792" w:type="dxa"/>
            <w:vAlign w:val="center"/>
          </w:tcPr>
          <w:p w14:paraId="0026A14E" w14:textId="10FB376F" w:rsidR="002148BE" w:rsidRDefault="002148BE" w:rsidP="002148BE">
            <w:pPr>
              <w:spacing w:line="276" w:lineRule="auto"/>
              <w:ind w:firstLine="0"/>
            </w:pPr>
            <w:r>
              <w:t>Проверка добавления и использования продуктов из раздела «Избранное»</w:t>
            </w:r>
          </w:p>
        </w:tc>
        <w:tc>
          <w:tcPr>
            <w:tcW w:w="2693" w:type="dxa"/>
          </w:tcPr>
          <w:p w14:paraId="6506D8F1" w14:textId="108A5779" w:rsidR="002148BE" w:rsidRDefault="002148BE" w:rsidP="002148BE">
            <w:pPr>
              <w:spacing w:line="276" w:lineRule="auto"/>
              <w:ind w:firstLine="0"/>
              <w:jc w:val="left"/>
            </w:pPr>
            <w:r w:rsidRPr="00CA6A86">
              <w:t xml:space="preserve">Добавить продукт в «Избранное». Перейти в раздел «Избранное» и </w:t>
            </w:r>
            <w:r>
              <w:t>проверить его нахождение там.</w:t>
            </w:r>
          </w:p>
        </w:tc>
        <w:tc>
          <w:tcPr>
            <w:tcW w:w="3254" w:type="dxa"/>
          </w:tcPr>
          <w:p w14:paraId="52BD8AD0" w14:textId="264A6EA3" w:rsidR="002148BE" w:rsidRDefault="002148BE" w:rsidP="002148BE">
            <w:pPr>
              <w:spacing w:line="276" w:lineRule="auto"/>
              <w:ind w:firstLine="0"/>
              <w:jc w:val="left"/>
            </w:pPr>
            <w:r w:rsidRPr="00C77BB2">
              <w:t>Продукт из «Избранного» успешно добавляется в текущий приём пищи.</w:t>
            </w:r>
          </w:p>
        </w:tc>
      </w:tr>
      <w:tr w:rsidR="002148BE" w14:paraId="7E250F93" w14:textId="77777777" w:rsidTr="002148BE">
        <w:tc>
          <w:tcPr>
            <w:tcW w:w="456" w:type="dxa"/>
            <w:vAlign w:val="center"/>
          </w:tcPr>
          <w:p w14:paraId="623D218A" w14:textId="1083271A" w:rsidR="002148BE" w:rsidRDefault="002148BE" w:rsidP="002148BE">
            <w:pPr>
              <w:ind w:firstLine="0"/>
            </w:pPr>
            <w:r>
              <w:t>10</w:t>
            </w:r>
          </w:p>
        </w:tc>
        <w:tc>
          <w:tcPr>
            <w:tcW w:w="3792" w:type="dxa"/>
            <w:vAlign w:val="center"/>
          </w:tcPr>
          <w:p w14:paraId="5E3C9DC6" w14:textId="127FD9A7" w:rsidR="002148BE" w:rsidRDefault="002148BE" w:rsidP="002148BE">
            <w:pPr>
              <w:spacing w:line="276" w:lineRule="auto"/>
              <w:ind w:firstLine="0"/>
            </w:pPr>
            <w:r>
              <w:t>Проверка отображения сводной информации по КБЖУ и графиков динамики за выбранный день</w:t>
            </w:r>
          </w:p>
        </w:tc>
        <w:tc>
          <w:tcPr>
            <w:tcW w:w="2693" w:type="dxa"/>
          </w:tcPr>
          <w:p w14:paraId="567D8B52" w14:textId="4DCDA0E7" w:rsidR="002148BE" w:rsidRDefault="002148BE" w:rsidP="002148BE">
            <w:pPr>
              <w:spacing w:line="276" w:lineRule="auto"/>
              <w:ind w:firstLine="0"/>
              <w:jc w:val="left"/>
            </w:pPr>
            <w:r w:rsidRPr="00CA6A86">
              <w:t>Нажать кнопк</w:t>
            </w:r>
            <w:r>
              <w:t xml:space="preserve">у «Перейти в сводку» текущего </w:t>
            </w:r>
            <w:proofErr w:type="spellStart"/>
            <w:r>
              <w:t>деня</w:t>
            </w:r>
            <w:proofErr w:type="spellEnd"/>
            <w:r w:rsidRPr="00CA6A86">
              <w:t>.</w:t>
            </w:r>
          </w:p>
        </w:tc>
        <w:tc>
          <w:tcPr>
            <w:tcW w:w="3254" w:type="dxa"/>
          </w:tcPr>
          <w:p w14:paraId="2956B330" w14:textId="64A29176" w:rsidR="002148BE" w:rsidRDefault="002148BE" w:rsidP="002148BE">
            <w:pPr>
              <w:spacing w:line="276" w:lineRule="auto"/>
              <w:ind w:firstLine="0"/>
              <w:jc w:val="left"/>
            </w:pPr>
            <w:r w:rsidRPr="00C77BB2">
              <w:t>Отображаются численные значения КБЖУ, графики динамики, а также рекомендации при превышении норм (например, «Избыток жиров»).</w:t>
            </w:r>
          </w:p>
        </w:tc>
      </w:tr>
      <w:tr w:rsidR="002148BE" w14:paraId="18D9A667" w14:textId="77777777" w:rsidTr="002148BE">
        <w:tc>
          <w:tcPr>
            <w:tcW w:w="456" w:type="dxa"/>
            <w:vAlign w:val="center"/>
          </w:tcPr>
          <w:p w14:paraId="6ED3841E" w14:textId="4BB34A03" w:rsidR="002148BE" w:rsidRDefault="002148BE" w:rsidP="002148BE">
            <w:pPr>
              <w:ind w:firstLine="0"/>
            </w:pPr>
            <w:r>
              <w:t>11</w:t>
            </w:r>
          </w:p>
        </w:tc>
        <w:tc>
          <w:tcPr>
            <w:tcW w:w="3792" w:type="dxa"/>
            <w:vAlign w:val="center"/>
          </w:tcPr>
          <w:p w14:paraId="43806DB5" w14:textId="382B2F61" w:rsidR="002148BE" w:rsidRDefault="002148BE" w:rsidP="002148BE">
            <w:pPr>
              <w:spacing w:line="276" w:lineRule="auto"/>
              <w:ind w:firstLine="0"/>
            </w:pPr>
            <w:r>
              <w:t>Проверка генерации персонализированных рекомендаций при превышении норм по белкам, жирам или углеводам</w:t>
            </w:r>
          </w:p>
        </w:tc>
        <w:tc>
          <w:tcPr>
            <w:tcW w:w="2693" w:type="dxa"/>
          </w:tcPr>
          <w:p w14:paraId="30FD8781" w14:textId="6BC5715B" w:rsidR="002148BE" w:rsidRDefault="002148BE" w:rsidP="002148BE">
            <w:pPr>
              <w:spacing w:line="276" w:lineRule="auto"/>
              <w:ind w:firstLine="0"/>
              <w:jc w:val="left"/>
            </w:pPr>
            <w:r w:rsidRPr="00CA6A86">
              <w:t>Добавить продукты так, чтобы превысить норму по жирам. Обновить сводку.</w:t>
            </w:r>
          </w:p>
        </w:tc>
        <w:tc>
          <w:tcPr>
            <w:tcW w:w="3254" w:type="dxa"/>
          </w:tcPr>
          <w:p w14:paraId="09443609" w14:textId="109A9717" w:rsidR="002148BE" w:rsidRDefault="002148BE" w:rsidP="002148BE">
            <w:pPr>
              <w:spacing w:line="276" w:lineRule="auto"/>
              <w:ind w:firstLine="0"/>
              <w:jc w:val="left"/>
            </w:pPr>
            <w:r w:rsidRPr="00C77BB2">
              <w:t>В разделе «Сводка» отображается рекомендация: «Превышена норма жиров. Рекомендуется ограничить потребление масел и жирных мясных продуктов».</w:t>
            </w:r>
          </w:p>
        </w:tc>
      </w:tr>
      <w:tr w:rsidR="002148BE" w14:paraId="4C308D25" w14:textId="77777777" w:rsidTr="002148BE">
        <w:tc>
          <w:tcPr>
            <w:tcW w:w="456" w:type="dxa"/>
            <w:vAlign w:val="center"/>
          </w:tcPr>
          <w:p w14:paraId="70D17A8F" w14:textId="15A2F78B" w:rsidR="002148BE" w:rsidRDefault="002148BE" w:rsidP="002148BE">
            <w:pPr>
              <w:ind w:firstLine="0"/>
            </w:pPr>
            <w:r>
              <w:t>12</w:t>
            </w:r>
          </w:p>
        </w:tc>
        <w:tc>
          <w:tcPr>
            <w:tcW w:w="3792" w:type="dxa"/>
            <w:vAlign w:val="center"/>
          </w:tcPr>
          <w:p w14:paraId="2F57A22E" w14:textId="27FF4D17" w:rsidR="002148BE" w:rsidRDefault="002148BE" w:rsidP="002148BE">
            <w:pPr>
              <w:spacing w:line="276" w:lineRule="auto"/>
              <w:ind w:firstLine="0"/>
            </w:pPr>
            <w:r>
              <w:t>Проверка работы вкладки «История» и автоматической очистки данных спустя 30 дней</w:t>
            </w:r>
          </w:p>
        </w:tc>
        <w:tc>
          <w:tcPr>
            <w:tcW w:w="2693" w:type="dxa"/>
          </w:tcPr>
          <w:p w14:paraId="4FF59DA5" w14:textId="083D2AAC" w:rsidR="002148BE" w:rsidRDefault="002148BE" w:rsidP="002148BE">
            <w:pPr>
              <w:spacing w:line="276" w:lineRule="auto"/>
              <w:ind w:firstLine="0"/>
              <w:jc w:val="left"/>
            </w:pPr>
            <w:r w:rsidRPr="00CA6A86">
              <w:t>Добавить несколько продуктов. Перейти в</w:t>
            </w:r>
            <w:r>
              <w:t>о вкладку «История»</w:t>
            </w:r>
            <w:r w:rsidRPr="00CA6A86">
              <w:t>. Убедиться, что данные отображаются. Сымитировать прохождение 30 дней.</w:t>
            </w:r>
          </w:p>
        </w:tc>
        <w:tc>
          <w:tcPr>
            <w:tcW w:w="3254" w:type="dxa"/>
          </w:tcPr>
          <w:p w14:paraId="1CADA21A" w14:textId="2D9ACE9E" w:rsidR="002148BE" w:rsidRDefault="002148BE" w:rsidP="002148BE">
            <w:pPr>
              <w:spacing w:line="276" w:lineRule="auto"/>
              <w:ind w:firstLine="0"/>
              <w:jc w:val="left"/>
            </w:pPr>
            <w:r w:rsidRPr="00C77BB2">
              <w:t>История отображает записи за последние 30 дней. Записи, старше 30 дней, автоматически удаляются.</w:t>
            </w:r>
          </w:p>
        </w:tc>
      </w:tr>
      <w:tr w:rsidR="002148BE" w14:paraId="6D198CC8" w14:textId="77777777" w:rsidTr="002148BE">
        <w:tc>
          <w:tcPr>
            <w:tcW w:w="456" w:type="dxa"/>
            <w:vAlign w:val="center"/>
          </w:tcPr>
          <w:p w14:paraId="7DA3AC24" w14:textId="26F55DD7" w:rsidR="002148BE" w:rsidRDefault="002148BE" w:rsidP="002148BE">
            <w:pPr>
              <w:ind w:firstLine="0"/>
            </w:pPr>
            <w:r>
              <w:t>13</w:t>
            </w:r>
          </w:p>
        </w:tc>
        <w:tc>
          <w:tcPr>
            <w:tcW w:w="3792" w:type="dxa"/>
            <w:vAlign w:val="center"/>
          </w:tcPr>
          <w:p w14:paraId="0B0FC9E8" w14:textId="2E1DBDCC" w:rsidR="002148BE" w:rsidRDefault="002148BE" w:rsidP="002148BE">
            <w:pPr>
              <w:spacing w:line="276" w:lineRule="auto"/>
              <w:ind w:firstLine="0"/>
            </w:pPr>
            <w:r>
              <w:t>Проверка активации функции «Водный баланс», расчёта суточной нормы и отправки уведомлений</w:t>
            </w:r>
          </w:p>
        </w:tc>
        <w:tc>
          <w:tcPr>
            <w:tcW w:w="2693" w:type="dxa"/>
          </w:tcPr>
          <w:p w14:paraId="77C18140" w14:textId="460719E5" w:rsidR="002148BE" w:rsidRDefault="002148BE" w:rsidP="002148BE">
            <w:pPr>
              <w:spacing w:line="276" w:lineRule="auto"/>
              <w:ind w:firstLine="0"/>
              <w:jc w:val="left"/>
            </w:pPr>
            <w:r w:rsidRPr="00CA6A86">
              <w:t>Активировать функцию «Водный баланс». Подтвердить включение.</w:t>
            </w:r>
          </w:p>
        </w:tc>
        <w:tc>
          <w:tcPr>
            <w:tcW w:w="3254" w:type="dxa"/>
          </w:tcPr>
          <w:p w14:paraId="55886863" w14:textId="1979376B" w:rsidR="002148BE" w:rsidRDefault="002148BE" w:rsidP="002148BE">
            <w:pPr>
              <w:spacing w:line="276" w:lineRule="auto"/>
              <w:ind w:firstLine="0"/>
              <w:jc w:val="left"/>
            </w:pPr>
            <w:r w:rsidRPr="00C77BB2">
              <w:t>Рассчитывается суточная норма воды. Приложение отправляет уведомления через заданные интервалы (например, каждые 2 часа).</w:t>
            </w:r>
          </w:p>
        </w:tc>
      </w:tr>
      <w:tr w:rsidR="002148BE" w14:paraId="0460F4EE" w14:textId="77777777" w:rsidTr="002148BE">
        <w:tc>
          <w:tcPr>
            <w:tcW w:w="456" w:type="dxa"/>
            <w:vAlign w:val="center"/>
          </w:tcPr>
          <w:p w14:paraId="083AC74D" w14:textId="5A4FB373" w:rsidR="002148BE" w:rsidRDefault="002148BE" w:rsidP="002148BE">
            <w:pPr>
              <w:ind w:firstLine="0"/>
            </w:pPr>
            <w:r>
              <w:t>14</w:t>
            </w:r>
          </w:p>
        </w:tc>
        <w:tc>
          <w:tcPr>
            <w:tcW w:w="3792" w:type="dxa"/>
            <w:vAlign w:val="center"/>
          </w:tcPr>
          <w:p w14:paraId="3EA429BB" w14:textId="77777777" w:rsidR="002148BE" w:rsidRPr="005E2C53" w:rsidRDefault="002148BE" w:rsidP="002148BE">
            <w:pPr>
              <w:tabs>
                <w:tab w:val="left" w:pos="1276"/>
              </w:tabs>
              <w:spacing w:line="276" w:lineRule="auto"/>
              <w:ind w:firstLine="0"/>
              <w:jc w:val="left"/>
            </w:pPr>
            <w:r>
              <w:t xml:space="preserve">Проверка устойчивости приложения к ошибкам ввода (например, некорректный </w:t>
            </w:r>
            <w:proofErr w:type="spellStart"/>
            <w:r>
              <w:t>email</w:t>
            </w:r>
            <w:proofErr w:type="spellEnd"/>
            <w:r>
              <w:t>, отсутствие камеры и т.п.)</w:t>
            </w:r>
          </w:p>
          <w:p w14:paraId="51FC8527" w14:textId="77777777" w:rsidR="002148BE" w:rsidRDefault="002148BE" w:rsidP="002148BE">
            <w:pPr>
              <w:spacing w:line="276" w:lineRule="auto"/>
              <w:ind w:firstLine="0"/>
            </w:pPr>
          </w:p>
        </w:tc>
        <w:tc>
          <w:tcPr>
            <w:tcW w:w="2693" w:type="dxa"/>
          </w:tcPr>
          <w:p w14:paraId="5F8CFB23" w14:textId="3AE1B470" w:rsidR="002148BE" w:rsidRDefault="002148BE" w:rsidP="002148BE">
            <w:pPr>
              <w:spacing w:line="276" w:lineRule="auto"/>
              <w:ind w:firstLine="0"/>
              <w:jc w:val="left"/>
            </w:pPr>
            <w:r w:rsidRPr="00CA6A86">
              <w:t xml:space="preserve">Ввести некорректный </w:t>
            </w:r>
            <w:proofErr w:type="spellStart"/>
            <w:r w:rsidRPr="00CA6A86">
              <w:t>email</w:t>
            </w:r>
            <w:proofErr w:type="spellEnd"/>
            <w:r w:rsidRPr="00CA6A86">
              <w:t xml:space="preserve"> (без символа @). Попробовать запустить сканер при отключённой камере.</w:t>
            </w:r>
          </w:p>
        </w:tc>
        <w:tc>
          <w:tcPr>
            <w:tcW w:w="3254" w:type="dxa"/>
            <w:vAlign w:val="center"/>
          </w:tcPr>
          <w:p w14:paraId="3E8B62FA" w14:textId="7FD40DCA" w:rsidR="002148BE" w:rsidRDefault="002148BE" w:rsidP="002148BE">
            <w:pPr>
              <w:spacing w:line="276" w:lineRule="auto"/>
              <w:ind w:firstLine="0"/>
              <w:jc w:val="left"/>
            </w:pPr>
            <w:r w:rsidRPr="002148BE">
              <w:t xml:space="preserve">Приложение отображает понятные сообщения об ошибках («Некорректный </w:t>
            </w:r>
            <w:proofErr w:type="spellStart"/>
            <w:r w:rsidRPr="002148BE">
              <w:t>email</w:t>
            </w:r>
            <w:proofErr w:type="spellEnd"/>
            <w:r w:rsidRPr="002148BE">
              <w:t>», «Камера недоступна»), не вылетает и не зависает.</w:t>
            </w:r>
          </w:p>
        </w:tc>
      </w:tr>
    </w:tbl>
    <w:p w14:paraId="2F20C022" w14:textId="222B0905" w:rsidR="00981AE3" w:rsidRPr="005C59FC" w:rsidRDefault="00981AE3" w:rsidP="00981AE3">
      <w:pPr>
        <w:pStyle w:val="vguAdditionName"/>
        <w:rPr>
          <w:color w:val="000000" w:themeColor="text1"/>
        </w:rPr>
      </w:pPr>
      <w:bookmarkStart w:id="41" w:name="_Toc213847637"/>
      <w:bookmarkEnd w:id="0"/>
      <w:bookmarkEnd w:id="1"/>
      <w:r w:rsidRPr="005C59FC">
        <w:lastRenderedPageBreak/>
        <w:t>Протокол</w:t>
      </w:r>
      <w:r w:rsidR="003C294C">
        <w:t xml:space="preserve"> проведения</w:t>
      </w:r>
      <w:r w:rsidRPr="005C59FC">
        <w:t xml:space="preserve"> приемочных испытаний</w:t>
      </w:r>
      <w:bookmarkEnd w:id="41"/>
    </w:p>
    <w:p w14:paraId="761BE6C1" w14:textId="152E11F4" w:rsidR="00981AE3" w:rsidRPr="005C59FC" w:rsidRDefault="002252D0" w:rsidP="00981AE3">
      <w:r w:rsidRPr="005C59FC">
        <w:t>В соответствии с требованиями,</w:t>
      </w:r>
      <w:r w:rsidR="00981AE3" w:rsidRPr="005C59FC">
        <w:t xml:space="preserve"> </w:t>
      </w:r>
      <w:r>
        <w:t>изложенными в «Техническом</w:t>
      </w:r>
      <w:r w:rsidRPr="005C59FC">
        <w:t xml:space="preserve"> задани</w:t>
      </w:r>
      <w:r>
        <w:t>и»,</w:t>
      </w:r>
      <w:r w:rsidR="00981AE3" w:rsidRPr="005C59FC">
        <w:t xml:space="preserve"> </w:t>
      </w:r>
      <w:r>
        <w:t xml:space="preserve">и </w:t>
      </w:r>
      <w:r w:rsidRPr="005C59FC">
        <w:t>утвержденной «Программой и методикой испытаний»</w:t>
      </w:r>
      <w:r>
        <w:t xml:space="preserve"> </w:t>
      </w:r>
      <w:r w:rsidR="00AB67F7">
        <w:t>были проведены испытания приложения</w:t>
      </w:r>
      <w:r w:rsidR="00981AE3" w:rsidRPr="005C59FC">
        <w:t>.</w:t>
      </w:r>
    </w:p>
    <w:p w14:paraId="27707107" w14:textId="2A74AA46" w:rsidR="00981AE3" w:rsidRPr="005C59FC" w:rsidRDefault="00981AE3" w:rsidP="00981AE3">
      <w:r w:rsidRPr="005C59FC">
        <w:t xml:space="preserve">Общие сведения об испытаниях приведены в таблице </w:t>
      </w:r>
      <w:r w:rsidR="005C59FC" w:rsidRPr="005C59FC">
        <w:t>Б.</w:t>
      </w:r>
      <w:r w:rsidRPr="005C59FC">
        <w:t>1.</w:t>
      </w:r>
    </w:p>
    <w:p w14:paraId="1FACD736" w14:textId="66DCF480" w:rsidR="00981AE3" w:rsidRPr="005C59FC" w:rsidRDefault="00981AE3" w:rsidP="00981AE3">
      <w:r w:rsidRPr="005C59FC">
        <w:t xml:space="preserve">Результаты испытаний приведены в таблице </w:t>
      </w:r>
      <w:r w:rsidR="005C59FC" w:rsidRPr="005C59FC">
        <w:t>Б.</w:t>
      </w:r>
      <w:r w:rsidRPr="005C59FC">
        <w:t>2.</w:t>
      </w:r>
    </w:p>
    <w:p w14:paraId="44C8F8E6" w14:textId="77777777" w:rsidR="00981AE3" w:rsidRPr="005C59FC" w:rsidRDefault="00981AE3" w:rsidP="00981AE3"/>
    <w:p w14:paraId="6D0177ED" w14:textId="130C65A8" w:rsidR="00981AE3" w:rsidRPr="005C59FC" w:rsidRDefault="00981AE3" w:rsidP="00167952">
      <w:pPr>
        <w:pStyle w:val="vgutTableName"/>
      </w:pPr>
      <w:bookmarkStart w:id="42" w:name="_Ref74120505"/>
      <w:bookmarkStart w:id="43" w:name="_Ref74120502"/>
      <w:r w:rsidRPr="005C59FC">
        <w:t xml:space="preserve">Таблица </w:t>
      </w:r>
      <w:bookmarkEnd w:id="42"/>
      <w:r w:rsidR="005C59FC" w:rsidRPr="005C59FC">
        <w:t>Б.</w:t>
      </w:r>
      <w:r w:rsidRPr="005C59FC">
        <w:t>1 – Общие сведения</w:t>
      </w:r>
      <w:bookmarkEnd w:id="43"/>
      <w:r w:rsidR="005C59FC" w:rsidRPr="005C59FC">
        <w:t xml:space="preserve"> об испытаниях</w:t>
      </w:r>
    </w:p>
    <w:tbl>
      <w:tblPr>
        <w:tblW w:w="10201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3430"/>
      </w:tblGrid>
      <w:tr w:rsidR="00981AE3" w:rsidRPr="005C59FC" w14:paraId="2B9EF9FC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2C04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Испытываемый образец: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71CF7" w14:textId="77A2E926" w:rsidR="00981AE3" w:rsidRPr="00DB78F8" w:rsidRDefault="002148BE" w:rsidP="00981AE3">
            <w:pPr>
              <w:spacing w:before="0" w:line="240" w:lineRule="auto"/>
              <w:ind w:firstLine="0"/>
              <w:jc w:val="center"/>
            </w:pPr>
            <w:r>
              <w:rPr>
                <w:b/>
              </w:rPr>
              <w:t>Приложение</w:t>
            </w:r>
            <w:r w:rsidR="00DB78F8">
              <w:rPr>
                <w:b/>
              </w:rPr>
              <w:t xml:space="preserve"> </w:t>
            </w:r>
            <w:r w:rsidR="00DB78F8" w:rsidRPr="00DB78F8">
              <w:rPr>
                <w:b/>
                <w:bCs/>
              </w:rPr>
              <w:t>«</w:t>
            </w:r>
            <w:r>
              <w:rPr>
                <w:b/>
                <w:bCs/>
              </w:rPr>
              <w:t>Пират</w:t>
            </w:r>
            <w:r w:rsidR="00DB78F8" w:rsidRPr="00DB78F8">
              <w:rPr>
                <w:b/>
                <w:bCs/>
              </w:rPr>
              <w:t>»</w:t>
            </w:r>
          </w:p>
        </w:tc>
      </w:tr>
      <w:tr w:rsidR="00981AE3" w:rsidRPr="005C59FC" w14:paraId="7D17514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9129D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Дата проведения испытаний: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BD13F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«       »                       20</w:t>
            </w:r>
            <w:r w:rsidRPr="005C59FC">
              <w:softHyphen/>
            </w:r>
            <w:r w:rsidRPr="005C59FC">
              <w:softHyphen/>
              <w:t>_г.</w:t>
            </w:r>
          </w:p>
        </w:tc>
      </w:tr>
      <w:tr w:rsidR="00981AE3" w:rsidRPr="005C59FC" w14:paraId="7622573F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5E02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Место проведения испытаний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4ACB4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</w:tr>
      <w:tr w:rsidR="00981AE3" w:rsidRPr="005C59FC" w14:paraId="26D5ED99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A0546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90BCC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Фамилия, И.О.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61E2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Должность</w:t>
            </w:r>
          </w:p>
        </w:tc>
      </w:tr>
      <w:tr w:rsidR="00981AE3" w:rsidRPr="005C59FC" w14:paraId="0F9EAC2A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8DFE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241D1" w14:textId="2C5CBA84" w:rsidR="00981AE3" w:rsidRPr="005C59FC" w:rsidRDefault="002148BE" w:rsidP="00032430">
            <w:pPr>
              <w:snapToGrid w:val="0"/>
              <w:spacing w:before="0" w:line="240" w:lineRule="auto"/>
              <w:ind w:firstLine="0"/>
            </w:pPr>
            <w:r>
              <w:t>Бакулева, В.М</w:t>
            </w:r>
            <w:r w:rsidR="00FA5B9C">
              <w:t>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39883" w14:textId="0C5B735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 xml:space="preserve">Студент Колледжа </w:t>
            </w:r>
            <w:proofErr w:type="spellStart"/>
            <w:r w:rsidRPr="005C59FC">
              <w:t>ВятГУ</w:t>
            </w:r>
            <w:proofErr w:type="spellEnd"/>
            <w:r w:rsidRPr="005C59FC">
              <w:t xml:space="preserve"> группы ИСПк-</w:t>
            </w:r>
            <w:r w:rsidR="002148BE">
              <w:t>3</w:t>
            </w:r>
            <w:r w:rsidRPr="005C59FC">
              <w:t>0</w:t>
            </w:r>
            <w:r w:rsidR="002148BE">
              <w:t>1</w:t>
            </w:r>
            <w:r w:rsidRPr="005C59FC">
              <w:t>-5</w:t>
            </w:r>
            <w:r w:rsidR="002148BE">
              <w:t>1</w:t>
            </w:r>
            <w:r w:rsidRPr="005C59FC">
              <w:t>-00</w:t>
            </w:r>
          </w:p>
        </w:tc>
      </w:tr>
      <w:tr w:rsidR="008B76E6" w:rsidRPr="005C59FC" w14:paraId="1B3523DB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2B918" w14:textId="186A7BE3" w:rsidR="008B76E6" w:rsidRPr="005C59FC" w:rsidRDefault="008B76E6" w:rsidP="00032430">
            <w:pPr>
              <w:spacing w:before="0" w:line="240" w:lineRule="auto"/>
              <w:ind w:firstLine="0"/>
            </w:pPr>
            <w: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3CAA1" w14:textId="38F44935" w:rsidR="008B76E6" w:rsidRPr="005C59FC" w:rsidRDefault="002148BE" w:rsidP="00032430">
            <w:pPr>
              <w:snapToGrid w:val="0"/>
              <w:spacing w:before="0" w:line="240" w:lineRule="auto"/>
              <w:ind w:firstLine="0"/>
            </w:pPr>
            <w:proofErr w:type="spellStart"/>
            <w:r>
              <w:t>Долженкова</w:t>
            </w:r>
            <w:proofErr w:type="spellEnd"/>
            <w:r>
              <w:t xml:space="preserve"> М.Л</w:t>
            </w:r>
            <w:r w:rsidR="008B76E6">
              <w:t>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12E2C" w14:textId="118C2DB8" w:rsidR="008B76E6" w:rsidRPr="005C59FC" w:rsidRDefault="002148BE" w:rsidP="00032430">
            <w:pPr>
              <w:snapToGrid w:val="0"/>
              <w:spacing w:before="0" w:line="240" w:lineRule="auto"/>
              <w:ind w:firstLine="0"/>
            </w:pPr>
            <w:r>
              <w:t>Преподаватель по УП.03</w:t>
            </w:r>
          </w:p>
        </w:tc>
      </w:tr>
    </w:tbl>
    <w:p w14:paraId="1EB24FC8" w14:textId="77777777" w:rsidR="00981AE3" w:rsidRPr="005C59FC" w:rsidRDefault="00981AE3" w:rsidP="00981AE3">
      <w:bookmarkStart w:id="44" w:name="_Ref74120529"/>
    </w:p>
    <w:p w14:paraId="02E299AF" w14:textId="56796E10" w:rsidR="00981AE3" w:rsidRPr="005C59FC" w:rsidRDefault="00981AE3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4A2E8F2A" w14:textId="1E5B6DF1" w:rsidR="00981AE3" w:rsidRPr="005C59FC" w:rsidRDefault="00981AE3" w:rsidP="00167952">
      <w:pPr>
        <w:pStyle w:val="vgutTableName"/>
      </w:pPr>
      <w:r w:rsidRPr="005C59FC">
        <w:lastRenderedPageBreak/>
        <w:t xml:space="preserve">Таблица </w:t>
      </w:r>
      <w:bookmarkEnd w:id="44"/>
      <w:r w:rsidR="005C59FC" w:rsidRPr="005C59FC">
        <w:t>Б.</w:t>
      </w:r>
      <w:r w:rsidRPr="005C59FC">
        <w:t>2 – Результаты испытани</w:t>
      </w:r>
      <w:r w:rsidR="005C59FC" w:rsidRPr="005C59FC">
        <w:t>й</w:t>
      </w:r>
    </w:p>
    <w:tbl>
      <w:tblPr>
        <w:tblW w:w="1020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22"/>
        <w:gridCol w:w="3856"/>
        <w:gridCol w:w="1418"/>
        <w:gridCol w:w="2409"/>
        <w:gridCol w:w="1701"/>
      </w:tblGrid>
      <w:tr w:rsidR="00981AE3" w:rsidRPr="005C59FC" w14:paraId="0E5D24AA" w14:textId="77777777" w:rsidTr="00167952">
        <w:trPr>
          <w:tblHeader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707C3" w14:textId="2EDDF40E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</w:t>
            </w:r>
            <w:r w:rsidR="00D12A55">
              <w:rPr>
                <w:b/>
              </w:rPr>
              <w:t xml:space="preserve"> </w:t>
            </w:r>
            <w:proofErr w:type="spellStart"/>
            <w:r w:rsidR="00D12A55">
              <w:rPr>
                <w:b/>
              </w:rPr>
              <w:t>п.п</w:t>
            </w:r>
            <w:proofErr w:type="spellEnd"/>
            <w:r w:rsidR="00D12A55">
              <w:rPr>
                <w:b/>
              </w:rPr>
              <w:t>.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31BBF4" w14:textId="7AE89C12" w:rsidR="00981AE3" w:rsidRPr="005C59FC" w:rsidRDefault="005C59FC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 xml:space="preserve">Наименование </w:t>
            </w:r>
            <w:r w:rsidR="00981AE3" w:rsidRPr="005C59FC">
              <w:rPr>
                <w:b/>
              </w:rPr>
              <w:t>провер</w:t>
            </w:r>
            <w:r w:rsidRPr="005C59FC">
              <w:rPr>
                <w:b/>
              </w:rPr>
              <w:t>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439B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 пункта</w:t>
            </w:r>
          </w:p>
          <w:p w14:paraId="2D26CC31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Методики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43BCF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73D08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Примечания</w:t>
            </w:r>
          </w:p>
        </w:tc>
      </w:tr>
      <w:tr w:rsidR="008F539E" w:rsidRPr="005C59FC" w14:paraId="505854D5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44F8C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CF9B6" w14:textId="64D0A539" w:rsidR="008F539E" w:rsidRDefault="008F539E" w:rsidP="008F539E">
            <w:pPr>
              <w:tabs>
                <w:tab w:val="left" w:pos="1276"/>
              </w:tabs>
              <w:spacing w:line="240" w:lineRule="auto"/>
              <w:ind w:firstLine="0"/>
              <w:jc w:val="left"/>
            </w:pPr>
            <w:r>
              <w:t>Проверка отображения экрана входа/регистрации при первом запуске</w:t>
            </w:r>
          </w:p>
          <w:p w14:paraId="0B7C73C5" w14:textId="79639736" w:rsidR="008F539E" w:rsidRPr="00D12A55" w:rsidRDefault="008F539E" w:rsidP="008F539E">
            <w:pPr>
              <w:pStyle w:val="vgutTableText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2121A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D387F" w14:textId="2612A562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D642A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5C59FC" w14:paraId="099CE0EF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B4458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39E36D" w14:textId="4EE32BA5" w:rsidR="008F539E" w:rsidRPr="00D12A55" w:rsidRDefault="008F539E" w:rsidP="008F539E">
            <w:pPr>
              <w:pStyle w:val="vgutTableText"/>
              <w:rPr>
                <w:rFonts w:eastAsia="SimSun"/>
                <w:lang w:eastAsia="ar-SA"/>
              </w:rPr>
            </w:pPr>
            <w:r>
              <w:t>Проверка корректности заполнения и сохранения анкетных данных в процессе регистрации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67EF3" w14:textId="75D03749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10C83" w14:textId="24517EE2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D9EE6E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5C59FC" w14:paraId="1C7C6DCE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DE4BF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D6EDF" w14:textId="45D92A2F" w:rsidR="008F539E" w:rsidRPr="00D12A55" w:rsidRDefault="008F539E" w:rsidP="008F539E">
            <w:pPr>
              <w:pStyle w:val="vgutTableText"/>
            </w:pPr>
            <w:r>
              <w:t>П</w:t>
            </w:r>
            <w:r w:rsidRPr="00E3264D">
              <w:t>роверка расчёта индивидуальных целей по КБЖУ на основе введённых параметров (вес, рост, возраст, пол, уровень активности);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321AD" w14:textId="1D195B89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FBA51" w14:textId="18E848A6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BB8C6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5C59FC" w14:paraId="1D98AA0A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D448F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C2228" w14:textId="679A671C" w:rsidR="008F539E" w:rsidRPr="00D12A55" w:rsidRDefault="008F539E" w:rsidP="008F539E">
            <w:pPr>
              <w:pStyle w:val="vgutTableText"/>
            </w:pPr>
            <w:r>
              <w:t>Проверка отображения главного экрана с круговым индикатором выполнения дневных целей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703EA" w14:textId="26565960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E085F" w14:textId="52CC2F8E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3DF41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5C59FC" w14:paraId="3C587DDA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C00AEB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F7F35" w14:textId="2785FD2D" w:rsidR="008F539E" w:rsidRPr="00D12A55" w:rsidRDefault="008F539E" w:rsidP="008F539E">
            <w:pPr>
              <w:pStyle w:val="vgutTableText"/>
              <w:rPr>
                <w:rFonts w:eastAsia="SimSun"/>
                <w:lang w:eastAsia="ar-SA"/>
              </w:rPr>
            </w:pPr>
            <w:r>
              <w:t>Проверка доступа к личному кабинету и возможности редактирования профиля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00A0B" w14:textId="3E78F689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E1026" w14:textId="5B195800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E7EF0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5C59FC" w14:paraId="0A964409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E0E4AC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32AB8" w14:textId="77777777" w:rsidR="008F539E" w:rsidRDefault="008F539E" w:rsidP="008F539E">
            <w:pPr>
              <w:tabs>
                <w:tab w:val="left" w:pos="1276"/>
              </w:tabs>
              <w:spacing w:line="240" w:lineRule="auto"/>
              <w:ind w:firstLine="0"/>
              <w:jc w:val="left"/>
            </w:pPr>
            <w:r>
              <w:t>Проверка работы функции добавления приёма пищи и выбора типа (завтрак, обед и т.д.);</w:t>
            </w:r>
          </w:p>
          <w:p w14:paraId="33B1511C" w14:textId="5A4E7B0B" w:rsidR="008F539E" w:rsidRPr="00D12A55" w:rsidRDefault="008F539E" w:rsidP="008F539E">
            <w:pPr>
              <w:pStyle w:val="vgutTableText"/>
              <w:rPr>
                <w:rFonts w:eastAsia="SimSun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1629C" w14:textId="4C0B7A55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0C06E" w14:textId="3BD4F7D0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D319EC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B11750" w:rsidRPr="00F03576" w14:paraId="110D871B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E7D7B5" w14:textId="4F04C08B" w:rsidR="00B11750" w:rsidRPr="00D12A55" w:rsidRDefault="00B11750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B14F7" w14:textId="6C2524BC" w:rsidR="00B11750" w:rsidRDefault="008F539E" w:rsidP="00917948">
            <w:pPr>
              <w:pStyle w:val="vgutTableText"/>
            </w:pPr>
            <w:r>
              <w:t>Проверка корректности работы сканера состава продукта с распознаванием текста с упаковки и</w:t>
            </w:r>
            <w:r>
              <w:t xml:space="preserve"> </w:t>
            </w:r>
            <w:r>
              <w:t>отображением карточки продукта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03C40" w14:textId="0DC91FA9" w:rsidR="00B11750" w:rsidRDefault="00B11750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401AC" w14:textId="0D277C41" w:rsidR="00B11750" w:rsidRDefault="00B11750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0F395" w14:textId="77777777" w:rsidR="00B11750" w:rsidRPr="00D12A55" w:rsidRDefault="00B11750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F03576" w14:paraId="734BA2D0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CC3D1" w14:textId="43A47F6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10BC3" w14:textId="318743D5" w:rsidR="008F539E" w:rsidRPr="00D12A55" w:rsidRDefault="008F539E" w:rsidP="008F539E">
            <w:pPr>
              <w:pStyle w:val="vgutTableText"/>
              <w:rPr>
                <w:rFonts w:eastAsia="SimSun"/>
                <w:lang w:eastAsia="ar-SA"/>
              </w:rPr>
            </w:pPr>
            <w:r>
              <w:t>Проверка поиска продуктов вручную через строку поиска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CDB5C" w14:textId="0B09854C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80FA5" w14:textId="7F8E8AEA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D18C2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F03576" w14:paraId="7E69E406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2F6E9" w14:textId="78937553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72149" w14:textId="2D42231D" w:rsidR="008F539E" w:rsidRDefault="008F539E" w:rsidP="008F539E">
            <w:pPr>
              <w:pStyle w:val="vgutTableText"/>
            </w:pPr>
            <w:r>
              <w:t>Проверка добавления и использования продуктов из раздела «Избранное»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4C2CA" w14:textId="75EFE29D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18DFC" w14:textId="64293EEF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0C4C7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F03576" w14:paraId="760C6D32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18939" w14:textId="55C60349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A4CD6" w14:textId="5D49D61E" w:rsidR="008F539E" w:rsidRDefault="008F539E" w:rsidP="008F539E">
            <w:pPr>
              <w:pStyle w:val="vgutTableText"/>
            </w:pPr>
            <w:r>
              <w:t>Проверка отображения сводной информации по КБЖУ и графиков динамики за выбранный день</w:t>
            </w:r>
            <w:bookmarkStart w:id="45" w:name="_GoBack"/>
            <w:bookmarkEnd w:id="45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294C5" w14:textId="4DED4861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21A0A" w14:textId="5C29C701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DCE9F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F03576" w14:paraId="5B0878E8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AC34D" w14:textId="2878E58E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34573" w14:textId="74A81AC8" w:rsidR="008F539E" w:rsidRDefault="008F539E" w:rsidP="008F539E">
            <w:pPr>
              <w:pStyle w:val="vgutTableText"/>
            </w:pPr>
            <w:r>
              <w:t>Проверка генерации персонализированных рекомендаций при превышении норм по белкам, жирам или углеводам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C3CDF" w14:textId="22FE9EEF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B806A9" w14:textId="690D98F9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45E75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F03576" w14:paraId="03519CEE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23E76" w14:textId="410B50DA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2F7B5" w14:textId="70185B59" w:rsidR="008F539E" w:rsidRDefault="008F539E" w:rsidP="008F539E">
            <w:pPr>
              <w:pStyle w:val="vgutTableText"/>
            </w:pPr>
            <w:r>
              <w:t>Проверка работы вкладки «История» и автоматической очистки данных спустя 30 дней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58F20" w14:textId="1D240DAB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0BD8E" w14:textId="78444991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4BF08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F03576" w14:paraId="7BFF7944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4A1295" w14:textId="6A2993FC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7BE7D" w14:textId="7175465D" w:rsidR="008F539E" w:rsidRDefault="008F539E" w:rsidP="008F539E">
            <w:pPr>
              <w:pStyle w:val="vgutTableText"/>
            </w:pPr>
            <w:r>
              <w:t>Проверка активации функции «Водный баланс», расчёта суточной нормы и отправки уведомлений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138B84" w14:textId="0B2D209B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C1316" w14:textId="36F54A61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4D516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8F539E" w:rsidRPr="00F03576" w14:paraId="442B6206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5ADF1" w14:textId="581F0DC0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94051" w14:textId="77777777" w:rsidR="008F539E" w:rsidRPr="005E2C53" w:rsidRDefault="008F539E" w:rsidP="008F539E">
            <w:pPr>
              <w:tabs>
                <w:tab w:val="left" w:pos="1276"/>
              </w:tabs>
              <w:spacing w:line="276" w:lineRule="auto"/>
              <w:ind w:firstLine="0"/>
              <w:jc w:val="left"/>
            </w:pPr>
            <w:r>
              <w:t xml:space="preserve">Проверка устойчивости приложения к ошибкам ввода (например, некорректный </w:t>
            </w:r>
            <w:proofErr w:type="spellStart"/>
            <w:r>
              <w:t>email</w:t>
            </w:r>
            <w:proofErr w:type="spellEnd"/>
            <w:r>
              <w:t>, отсутствие камеры и т.п.)</w:t>
            </w:r>
          </w:p>
          <w:p w14:paraId="7AFEB556" w14:textId="77777777" w:rsidR="008F539E" w:rsidRDefault="008F539E" w:rsidP="008F539E">
            <w:pPr>
              <w:pStyle w:val="vgutTableText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FACB0" w14:textId="5D4898B9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0ACEF" w14:textId="49C44F8C" w:rsidR="008F539E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7343A" w14:textId="77777777" w:rsidR="008F539E" w:rsidRPr="00D12A55" w:rsidRDefault="008F539E" w:rsidP="008F539E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</w:tbl>
    <w:p w14:paraId="447717CF" w14:textId="77777777" w:rsidR="00981AE3" w:rsidRPr="00F03576" w:rsidRDefault="00981AE3" w:rsidP="00917948">
      <w:pPr>
        <w:ind w:firstLine="0"/>
      </w:pPr>
    </w:p>
    <w:p w14:paraId="63312B2A" w14:textId="77777777" w:rsidR="000664F4" w:rsidRPr="000664F4" w:rsidRDefault="000664F4" w:rsidP="000664F4"/>
    <w:sectPr w:rsidR="000664F4" w:rsidRPr="000664F4" w:rsidSect="00871019">
      <w:headerReference w:type="default" r:id="rId12"/>
      <w:pgSz w:w="11906" w:h="16838"/>
      <w:pgMar w:top="1134" w:right="567" w:bottom="1134" w:left="1134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A8DBD3" w14:textId="77777777" w:rsidR="00CF7618" w:rsidRDefault="00CF7618">
      <w:pPr>
        <w:spacing w:before="0" w:line="240" w:lineRule="auto"/>
      </w:pPr>
      <w:r>
        <w:separator/>
      </w:r>
    </w:p>
  </w:endnote>
  <w:endnote w:type="continuationSeparator" w:id="0">
    <w:p w14:paraId="53AC95C9" w14:textId="77777777" w:rsidR="00CF7618" w:rsidRDefault="00CF7618">
      <w:pPr>
        <w:spacing w:before="0" w:line="240" w:lineRule="auto"/>
      </w:pPr>
      <w:r>
        <w:continuationSeparator/>
      </w:r>
    </w:p>
  </w:endnote>
  <w:endnote w:type="continuationNotice" w:id="1">
    <w:p w14:paraId="21610701" w14:textId="77777777" w:rsidR="00CF7618" w:rsidRDefault="00CF761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D929C2" w14:textId="77777777" w:rsidR="00CF7618" w:rsidRDefault="00CF7618" w:rsidP="00990EAC">
      <w:pPr>
        <w:spacing w:before="0" w:line="240" w:lineRule="auto"/>
      </w:pPr>
      <w:r>
        <w:separator/>
      </w:r>
    </w:p>
  </w:footnote>
  <w:footnote w:type="continuationSeparator" w:id="0">
    <w:p w14:paraId="17C2DADC" w14:textId="77777777" w:rsidR="00CF7618" w:rsidRDefault="00CF7618" w:rsidP="00990EAC">
      <w:pPr>
        <w:spacing w:before="0" w:line="240" w:lineRule="auto"/>
      </w:pPr>
      <w:r>
        <w:continuationSeparator/>
      </w:r>
    </w:p>
  </w:footnote>
  <w:footnote w:type="continuationNotice" w:id="1">
    <w:p w14:paraId="6ADC2589" w14:textId="77777777" w:rsidR="00CF7618" w:rsidRDefault="00CF761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06B065" w14:textId="54B7B2D9" w:rsidR="00B045B7" w:rsidRPr="00C17A21" w:rsidRDefault="00B045B7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4A7921">
      <w:rPr>
        <w:rStyle w:val="af1"/>
        <w:noProof/>
      </w:rPr>
      <w:t>14</w:t>
    </w:r>
    <w:r w:rsidRPr="00C17A21">
      <w:rPr>
        <w:rStyle w:val="af1"/>
      </w:rPr>
      <w:fldChar w:fldCharType="end"/>
    </w:r>
  </w:p>
  <w:p w14:paraId="0AA9F560" w14:textId="77777777" w:rsidR="00B045B7" w:rsidRPr="008E27BF" w:rsidRDefault="00B045B7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50012AA"/>
    <w:multiLevelType w:val="hybridMultilevel"/>
    <w:tmpl w:val="81D0B0F8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1571"/>
    <w:multiLevelType w:val="hybridMultilevel"/>
    <w:tmpl w:val="22348D32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762EA5"/>
    <w:multiLevelType w:val="hybridMultilevel"/>
    <w:tmpl w:val="BF72FFB2"/>
    <w:lvl w:ilvl="0" w:tplc="799602F4">
      <w:start w:val="1"/>
      <w:numFmt w:val="bullet"/>
      <w:lvlText w:val=""/>
      <w:lvlJc w:val="left"/>
      <w:pPr>
        <w:ind w:left="0" w:firstLine="12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7A82510"/>
    <w:multiLevelType w:val="hybridMultilevel"/>
    <w:tmpl w:val="249AAE16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959785B"/>
    <w:multiLevelType w:val="hybridMultilevel"/>
    <w:tmpl w:val="337C6C22"/>
    <w:lvl w:ilvl="0" w:tplc="2AE04E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DC75BD1"/>
    <w:multiLevelType w:val="hybridMultilevel"/>
    <w:tmpl w:val="592C8354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4" w15:restartNumberingAfterBreak="0">
    <w:nsid w:val="32011A84"/>
    <w:multiLevelType w:val="hybridMultilevel"/>
    <w:tmpl w:val="FB9EA074"/>
    <w:lvl w:ilvl="0" w:tplc="799602F4">
      <w:start w:val="1"/>
      <w:numFmt w:val="bullet"/>
      <w:lvlText w:val=""/>
      <w:lvlJc w:val="left"/>
      <w:pPr>
        <w:ind w:left="-360" w:firstLine="12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210147"/>
    <w:multiLevelType w:val="hybridMultilevel"/>
    <w:tmpl w:val="63566062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A1E4A34"/>
    <w:multiLevelType w:val="hybridMultilevel"/>
    <w:tmpl w:val="2A30C1BC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C0CCD"/>
    <w:multiLevelType w:val="hybridMultilevel"/>
    <w:tmpl w:val="885820D4"/>
    <w:lvl w:ilvl="0" w:tplc="7A3601C6">
      <w:start w:val="1"/>
      <w:numFmt w:val="decimal"/>
      <w:lvlText w:val="%1.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26A49"/>
    <w:multiLevelType w:val="hybridMultilevel"/>
    <w:tmpl w:val="994A31E6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CAE3269"/>
    <w:multiLevelType w:val="hybridMultilevel"/>
    <w:tmpl w:val="5A7EEA6A"/>
    <w:lvl w:ilvl="0" w:tplc="0428CC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DD0729A"/>
    <w:multiLevelType w:val="hybridMultilevel"/>
    <w:tmpl w:val="867A6972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4A51954"/>
    <w:multiLevelType w:val="hybridMultilevel"/>
    <w:tmpl w:val="224AFBA0"/>
    <w:lvl w:ilvl="0" w:tplc="EF1CA05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C70475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4ED2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A292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BE1C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32CD0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40A9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2BC4B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9631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7A34FCB"/>
    <w:multiLevelType w:val="hybridMultilevel"/>
    <w:tmpl w:val="D5768C36"/>
    <w:lvl w:ilvl="0" w:tplc="0428CC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D6823A8"/>
    <w:multiLevelType w:val="hybridMultilevel"/>
    <w:tmpl w:val="2A7C3432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A6426"/>
    <w:multiLevelType w:val="hybridMultilevel"/>
    <w:tmpl w:val="9252FFDA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A93217"/>
    <w:multiLevelType w:val="hybridMultilevel"/>
    <w:tmpl w:val="5D2E36B8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809B5"/>
    <w:multiLevelType w:val="hybridMultilevel"/>
    <w:tmpl w:val="3E98B7BE"/>
    <w:lvl w:ilvl="0" w:tplc="799602F4">
      <w:start w:val="1"/>
      <w:numFmt w:val="bullet"/>
      <w:lvlText w:val=""/>
      <w:lvlJc w:val="left"/>
      <w:pPr>
        <w:ind w:left="-360" w:firstLine="12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35552B"/>
    <w:multiLevelType w:val="hybridMultilevel"/>
    <w:tmpl w:val="57328E70"/>
    <w:lvl w:ilvl="0" w:tplc="2AE04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26E37"/>
    <w:multiLevelType w:val="hybridMultilevel"/>
    <w:tmpl w:val="EB441536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5"/>
  </w:num>
  <w:num w:numId="5">
    <w:abstractNumId w:val="6"/>
  </w:num>
  <w:num w:numId="6">
    <w:abstractNumId w:val="19"/>
  </w:num>
  <w:num w:numId="7">
    <w:abstractNumId w:val="25"/>
  </w:num>
  <w:num w:numId="8">
    <w:abstractNumId w:val="30"/>
  </w:num>
  <w:num w:numId="9">
    <w:abstractNumId w:val="32"/>
  </w:num>
  <w:num w:numId="10">
    <w:abstractNumId w:val="24"/>
  </w:num>
  <w:num w:numId="11">
    <w:abstractNumId w:val="27"/>
  </w:num>
  <w:num w:numId="12">
    <w:abstractNumId w:val="40"/>
  </w:num>
  <w:num w:numId="13">
    <w:abstractNumId w:val="16"/>
  </w:num>
  <w:num w:numId="14">
    <w:abstractNumId w:val="18"/>
  </w:num>
  <w:num w:numId="15">
    <w:abstractNumId w:val="8"/>
  </w:num>
  <w:num w:numId="16">
    <w:abstractNumId w:val="34"/>
  </w:num>
  <w:num w:numId="17">
    <w:abstractNumId w:val="28"/>
  </w:num>
  <w:num w:numId="18">
    <w:abstractNumId w:val="7"/>
  </w:num>
  <w:num w:numId="19">
    <w:abstractNumId w:val="17"/>
  </w:num>
  <w:num w:numId="20">
    <w:abstractNumId w:val="9"/>
  </w:num>
  <w:num w:numId="21">
    <w:abstractNumId w:val="10"/>
  </w:num>
  <w:num w:numId="22">
    <w:abstractNumId w:val="22"/>
  </w:num>
  <w:num w:numId="23">
    <w:abstractNumId w:val="39"/>
  </w:num>
  <w:num w:numId="24">
    <w:abstractNumId w:val="36"/>
  </w:num>
  <w:num w:numId="25">
    <w:abstractNumId w:val="26"/>
  </w:num>
  <w:num w:numId="26">
    <w:abstractNumId w:val="38"/>
  </w:num>
  <w:num w:numId="27">
    <w:abstractNumId w:val="2"/>
  </w:num>
  <w:num w:numId="28">
    <w:abstractNumId w:val="20"/>
  </w:num>
  <w:num w:numId="29">
    <w:abstractNumId w:val="29"/>
  </w:num>
  <w:num w:numId="30">
    <w:abstractNumId w:val="35"/>
  </w:num>
  <w:num w:numId="31">
    <w:abstractNumId w:val="4"/>
  </w:num>
  <w:num w:numId="32">
    <w:abstractNumId w:val="33"/>
  </w:num>
  <w:num w:numId="33">
    <w:abstractNumId w:val="12"/>
  </w:num>
  <w:num w:numId="34">
    <w:abstractNumId w:val="15"/>
  </w:num>
  <w:num w:numId="35">
    <w:abstractNumId w:val="1"/>
  </w:num>
  <w:num w:numId="36">
    <w:abstractNumId w:val="3"/>
  </w:num>
  <w:num w:numId="37">
    <w:abstractNumId w:val="23"/>
  </w:num>
  <w:num w:numId="38">
    <w:abstractNumId w:val="31"/>
  </w:num>
  <w:num w:numId="39">
    <w:abstractNumId w:val="37"/>
  </w:num>
  <w:num w:numId="40">
    <w:abstractNumId w:val="14"/>
  </w:num>
  <w:num w:numId="41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5480"/>
    <w:rsid w:val="00020C2C"/>
    <w:rsid w:val="0002215B"/>
    <w:rsid w:val="00024473"/>
    <w:rsid w:val="00032359"/>
    <w:rsid w:val="00032430"/>
    <w:rsid w:val="00033833"/>
    <w:rsid w:val="00035A26"/>
    <w:rsid w:val="00037B3E"/>
    <w:rsid w:val="00040D1E"/>
    <w:rsid w:val="0004336A"/>
    <w:rsid w:val="00044093"/>
    <w:rsid w:val="00046056"/>
    <w:rsid w:val="00047515"/>
    <w:rsid w:val="00051403"/>
    <w:rsid w:val="0005745E"/>
    <w:rsid w:val="00061F64"/>
    <w:rsid w:val="000664F4"/>
    <w:rsid w:val="00066F6D"/>
    <w:rsid w:val="000676EE"/>
    <w:rsid w:val="0008146F"/>
    <w:rsid w:val="000934BA"/>
    <w:rsid w:val="00094729"/>
    <w:rsid w:val="00096EC7"/>
    <w:rsid w:val="000A537A"/>
    <w:rsid w:val="000C0C5D"/>
    <w:rsid w:val="000C2A5F"/>
    <w:rsid w:val="000C7B86"/>
    <w:rsid w:val="000C7DE5"/>
    <w:rsid w:val="000D3006"/>
    <w:rsid w:val="000D38ED"/>
    <w:rsid w:val="000D3A15"/>
    <w:rsid w:val="000D40B8"/>
    <w:rsid w:val="000E6490"/>
    <w:rsid w:val="00104146"/>
    <w:rsid w:val="00106B06"/>
    <w:rsid w:val="0011316B"/>
    <w:rsid w:val="001157C8"/>
    <w:rsid w:val="001223A9"/>
    <w:rsid w:val="001238DC"/>
    <w:rsid w:val="001275E2"/>
    <w:rsid w:val="00127A5A"/>
    <w:rsid w:val="0013162A"/>
    <w:rsid w:val="0013287A"/>
    <w:rsid w:val="00145680"/>
    <w:rsid w:val="00150617"/>
    <w:rsid w:val="00155A8D"/>
    <w:rsid w:val="0016119C"/>
    <w:rsid w:val="001673EC"/>
    <w:rsid w:val="00167952"/>
    <w:rsid w:val="00172DBA"/>
    <w:rsid w:val="00186EFA"/>
    <w:rsid w:val="0019044F"/>
    <w:rsid w:val="00191ECA"/>
    <w:rsid w:val="001A12C2"/>
    <w:rsid w:val="001A50A1"/>
    <w:rsid w:val="001B065B"/>
    <w:rsid w:val="001B0E64"/>
    <w:rsid w:val="001B3B2D"/>
    <w:rsid w:val="001B3C9B"/>
    <w:rsid w:val="001B794F"/>
    <w:rsid w:val="001D3FB1"/>
    <w:rsid w:val="001E34C7"/>
    <w:rsid w:val="001E41DC"/>
    <w:rsid w:val="001F3C1A"/>
    <w:rsid w:val="001F5E9C"/>
    <w:rsid w:val="001F61FC"/>
    <w:rsid w:val="00201509"/>
    <w:rsid w:val="00210901"/>
    <w:rsid w:val="002148BE"/>
    <w:rsid w:val="002252D0"/>
    <w:rsid w:val="00227389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0319"/>
    <w:rsid w:val="00263185"/>
    <w:rsid w:val="0026423B"/>
    <w:rsid w:val="00270C38"/>
    <w:rsid w:val="0027121C"/>
    <w:rsid w:val="00276CAB"/>
    <w:rsid w:val="00277614"/>
    <w:rsid w:val="0028194D"/>
    <w:rsid w:val="00285E50"/>
    <w:rsid w:val="00287E94"/>
    <w:rsid w:val="00292B29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D6241"/>
    <w:rsid w:val="002E28E9"/>
    <w:rsid w:val="002F15DD"/>
    <w:rsid w:val="00303DC8"/>
    <w:rsid w:val="00311E97"/>
    <w:rsid w:val="00312254"/>
    <w:rsid w:val="00312F95"/>
    <w:rsid w:val="003132CD"/>
    <w:rsid w:val="003179CF"/>
    <w:rsid w:val="00317BF7"/>
    <w:rsid w:val="00323F6E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3552"/>
    <w:rsid w:val="003A4E95"/>
    <w:rsid w:val="003A546E"/>
    <w:rsid w:val="003C2810"/>
    <w:rsid w:val="003C294C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296B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A0E13"/>
    <w:rsid w:val="004A34C3"/>
    <w:rsid w:val="004A7921"/>
    <w:rsid w:val="004A7A41"/>
    <w:rsid w:val="004B0C8E"/>
    <w:rsid w:val="004B0F88"/>
    <w:rsid w:val="004B7636"/>
    <w:rsid w:val="004C5524"/>
    <w:rsid w:val="004F09BE"/>
    <w:rsid w:val="004F0D04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41DD4"/>
    <w:rsid w:val="00544617"/>
    <w:rsid w:val="00545D2D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A6D71"/>
    <w:rsid w:val="005B38F3"/>
    <w:rsid w:val="005B5089"/>
    <w:rsid w:val="005C59FC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471A5"/>
    <w:rsid w:val="00653FDC"/>
    <w:rsid w:val="00661775"/>
    <w:rsid w:val="006638C9"/>
    <w:rsid w:val="006652DC"/>
    <w:rsid w:val="006673D6"/>
    <w:rsid w:val="00671CDE"/>
    <w:rsid w:val="00695763"/>
    <w:rsid w:val="006A3648"/>
    <w:rsid w:val="006A4E6C"/>
    <w:rsid w:val="006A534C"/>
    <w:rsid w:val="006A5DFD"/>
    <w:rsid w:val="006D422E"/>
    <w:rsid w:val="006D46A3"/>
    <w:rsid w:val="006E1591"/>
    <w:rsid w:val="006E4EA7"/>
    <w:rsid w:val="006E62EB"/>
    <w:rsid w:val="006E7B7F"/>
    <w:rsid w:val="006F12EF"/>
    <w:rsid w:val="006F512D"/>
    <w:rsid w:val="00701738"/>
    <w:rsid w:val="00702405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24D4"/>
    <w:rsid w:val="00773671"/>
    <w:rsid w:val="00773EC7"/>
    <w:rsid w:val="00775FCB"/>
    <w:rsid w:val="00781101"/>
    <w:rsid w:val="00782DF4"/>
    <w:rsid w:val="007A0770"/>
    <w:rsid w:val="007A3137"/>
    <w:rsid w:val="007A44EC"/>
    <w:rsid w:val="007A670B"/>
    <w:rsid w:val="007B2E9D"/>
    <w:rsid w:val="007B79AA"/>
    <w:rsid w:val="007C063B"/>
    <w:rsid w:val="007C2693"/>
    <w:rsid w:val="007C5DA6"/>
    <w:rsid w:val="007C648D"/>
    <w:rsid w:val="007C6517"/>
    <w:rsid w:val="007C7147"/>
    <w:rsid w:val="007D189A"/>
    <w:rsid w:val="007D18D6"/>
    <w:rsid w:val="007E7DEB"/>
    <w:rsid w:val="007F6F16"/>
    <w:rsid w:val="00801271"/>
    <w:rsid w:val="00801482"/>
    <w:rsid w:val="008047D0"/>
    <w:rsid w:val="00804A53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60CB0"/>
    <w:rsid w:val="00867FCC"/>
    <w:rsid w:val="00871019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B76E6"/>
    <w:rsid w:val="008C0D47"/>
    <w:rsid w:val="008C30AA"/>
    <w:rsid w:val="008C517C"/>
    <w:rsid w:val="008C6310"/>
    <w:rsid w:val="008D417C"/>
    <w:rsid w:val="008D6356"/>
    <w:rsid w:val="008E4736"/>
    <w:rsid w:val="008F3E16"/>
    <w:rsid w:val="008F4105"/>
    <w:rsid w:val="008F539E"/>
    <w:rsid w:val="008F6FA6"/>
    <w:rsid w:val="00907058"/>
    <w:rsid w:val="0090747E"/>
    <w:rsid w:val="009078D1"/>
    <w:rsid w:val="00912AA6"/>
    <w:rsid w:val="00917948"/>
    <w:rsid w:val="0092285C"/>
    <w:rsid w:val="00922A0E"/>
    <w:rsid w:val="009236FA"/>
    <w:rsid w:val="00930B24"/>
    <w:rsid w:val="00931494"/>
    <w:rsid w:val="00940731"/>
    <w:rsid w:val="00941637"/>
    <w:rsid w:val="00944557"/>
    <w:rsid w:val="009446FC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494B"/>
    <w:rsid w:val="0097511E"/>
    <w:rsid w:val="0098081B"/>
    <w:rsid w:val="0098133E"/>
    <w:rsid w:val="00981AE3"/>
    <w:rsid w:val="009863FC"/>
    <w:rsid w:val="0098708B"/>
    <w:rsid w:val="00990EAC"/>
    <w:rsid w:val="00991D11"/>
    <w:rsid w:val="00993EC2"/>
    <w:rsid w:val="0099717C"/>
    <w:rsid w:val="00997825"/>
    <w:rsid w:val="009A0CA0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4FF6"/>
    <w:rsid w:val="00AA50F6"/>
    <w:rsid w:val="00AB047F"/>
    <w:rsid w:val="00AB276B"/>
    <w:rsid w:val="00AB465D"/>
    <w:rsid w:val="00AB67F7"/>
    <w:rsid w:val="00AB7875"/>
    <w:rsid w:val="00AC354C"/>
    <w:rsid w:val="00AC4F31"/>
    <w:rsid w:val="00AC53A7"/>
    <w:rsid w:val="00AD0740"/>
    <w:rsid w:val="00AD1E5B"/>
    <w:rsid w:val="00AD74DC"/>
    <w:rsid w:val="00AE4CE5"/>
    <w:rsid w:val="00AF24A7"/>
    <w:rsid w:val="00AF478D"/>
    <w:rsid w:val="00AF7668"/>
    <w:rsid w:val="00B045B7"/>
    <w:rsid w:val="00B06B73"/>
    <w:rsid w:val="00B11750"/>
    <w:rsid w:val="00B125F0"/>
    <w:rsid w:val="00B27F07"/>
    <w:rsid w:val="00B3164A"/>
    <w:rsid w:val="00B36C5A"/>
    <w:rsid w:val="00B37E6B"/>
    <w:rsid w:val="00B426FB"/>
    <w:rsid w:val="00B46443"/>
    <w:rsid w:val="00B62D3F"/>
    <w:rsid w:val="00B63A5B"/>
    <w:rsid w:val="00B6451B"/>
    <w:rsid w:val="00B6574F"/>
    <w:rsid w:val="00B6663A"/>
    <w:rsid w:val="00B7174E"/>
    <w:rsid w:val="00B775B6"/>
    <w:rsid w:val="00B84157"/>
    <w:rsid w:val="00B95C79"/>
    <w:rsid w:val="00BB0350"/>
    <w:rsid w:val="00BB41DD"/>
    <w:rsid w:val="00BB41FD"/>
    <w:rsid w:val="00BB7AEE"/>
    <w:rsid w:val="00BC17B4"/>
    <w:rsid w:val="00BC283C"/>
    <w:rsid w:val="00BD2B75"/>
    <w:rsid w:val="00BD442E"/>
    <w:rsid w:val="00BD738C"/>
    <w:rsid w:val="00BE0B7B"/>
    <w:rsid w:val="00BE39B8"/>
    <w:rsid w:val="00BE71FF"/>
    <w:rsid w:val="00BE73DE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544F"/>
    <w:rsid w:val="00C86701"/>
    <w:rsid w:val="00C8774D"/>
    <w:rsid w:val="00C91DD8"/>
    <w:rsid w:val="00C92C19"/>
    <w:rsid w:val="00C9376A"/>
    <w:rsid w:val="00C93C3A"/>
    <w:rsid w:val="00C96227"/>
    <w:rsid w:val="00CA462A"/>
    <w:rsid w:val="00CA46E3"/>
    <w:rsid w:val="00CB1422"/>
    <w:rsid w:val="00CB211A"/>
    <w:rsid w:val="00CC00D5"/>
    <w:rsid w:val="00CC3B6C"/>
    <w:rsid w:val="00CD1405"/>
    <w:rsid w:val="00CD2CF0"/>
    <w:rsid w:val="00CE3A3D"/>
    <w:rsid w:val="00CE7A30"/>
    <w:rsid w:val="00CE7A85"/>
    <w:rsid w:val="00CF3B09"/>
    <w:rsid w:val="00CF4EF6"/>
    <w:rsid w:val="00CF7618"/>
    <w:rsid w:val="00D0476C"/>
    <w:rsid w:val="00D065A6"/>
    <w:rsid w:val="00D1204C"/>
    <w:rsid w:val="00D12A55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446AC"/>
    <w:rsid w:val="00D54ECC"/>
    <w:rsid w:val="00D664C5"/>
    <w:rsid w:val="00D7189D"/>
    <w:rsid w:val="00D730CA"/>
    <w:rsid w:val="00D801DF"/>
    <w:rsid w:val="00D8391E"/>
    <w:rsid w:val="00D84D35"/>
    <w:rsid w:val="00D86307"/>
    <w:rsid w:val="00D94F64"/>
    <w:rsid w:val="00D978E4"/>
    <w:rsid w:val="00DA33AC"/>
    <w:rsid w:val="00DA64D0"/>
    <w:rsid w:val="00DA6582"/>
    <w:rsid w:val="00DB0DFE"/>
    <w:rsid w:val="00DB67CB"/>
    <w:rsid w:val="00DB78F8"/>
    <w:rsid w:val="00DC22C2"/>
    <w:rsid w:val="00DC575A"/>
    <w:rsid w:val="00DC5FE1"/>
    <w:rsid w:val="00DD2B98"/>
    <w:rsid w:val="00DD4754"/>
    <w:rsid w:val="00DE03C1"/>
    <w:rsid w:val="00DE0C13"/>
    <w:rsid w:val="00DE18B5"/>
    <w:rsid w:val="00DF09F4"/>
    <w:rsid w:val="00DF7443"/>
    <w:rsid w:val="00E02E0B"/>
    <w:rsid w:val="00E0593E"/>
    <w:rsid w:val="00E208B0"/>
    <w:rsid w:val="00E26720"/>
    <w:rsid w:val="00E3264D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85CEA"/>
    <w:rsid w:val="00E8690C"/>
    <w:rsid w:val="00E96118"/>
    <w:rsid w:val="00E97C53"/>
    <w:rsid w:val="00EA6493"/>
    <w:rsid w:val="00EA70F3"/>
    <w:rsid w:val="00EA7476"/>
    <w:rsid w:val="00EB0651"/>
    <w:rsid w:val="00EB164D"/>
    <w:rsid w:val="00EB1F89"/>
    <w:rsid w:val="00EB1FC2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E7DAE"/>
    <w:rsid w:val="00EF1410"/>
    <w:rsid w:val="00EF7ED6"/>
    <w:rsid w:val="00F05BB5"/>
    <w:rsid w:val="00F113BF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4692"/>
    <w:rsid w:val="00F5534E"/>
    <w:rsid w:val="00F6042B"/>
    <w:rsid w:val="00F62A47"/>
    <w:rsid w:val="00F62DCD"/>
    <w:rsid w:val="00F6634C"/>
    <w:rsid w:val="00F724C7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283C"/>
    <w:rsid w:val="00FA3223"/>
    <w:rsid w:val="00FA5B9C"/>
    <w:rsid w:val="00FA6956"/>
    <w:rsid w:val="00FB0572"/>
    <w:rsid w:val="00FB05EA"/>
    <w:rsid w:val="00FC6AE0"/>
    <w:rsid w:val="00FD0C4A"/>
    <w:rsid w:val="00FD2680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customStyle="1" w:styleId="afc">
    <w:name w:val="Текст документа"/>
    <w:basedOn w:val="a1"/>
    <w:rsid w:val="00191ECA"/>
    <w:pPr>
      <w:suppressAutoHyphens/>
      <w:spacing w:before="120" w:after="120"/>
      <w:ind w:firstLine="709"/>
    </w:pPr>
    <w:rPr>
      <w:rFonts w:eastAsia="Times New Roman" w:cs="Times New Roman"/>
      <w:sz w:val="28"/>
      <w:szCs w:val="24"/>
      <w:lang w:eastAsia="zh-CN" w:bidi="en-US"/>
    </w:rPr>
  </w:style>
  <w:style w:type="paragraph" w:customStyle="1" w:styleId="13">
    <w:name w:val="Название объекта1"/>
    <w:basedOn w:val="a1"/>
    <w:next w:val="a1"/>
    <w:rsid w:val="00981AE3"/>
    <w:pPr>
      <w:suppressAutoHyphens/>
      <w:spacing w:before="0" w:line="240" w:lineRule="auto"/>
      <w:ind w:firstLine="0"/>
      <w:contextualSpacing w:val="0"/>
    </w:pPr>
    <w:rPr>
      <w:rFonts w:ascii="Arial" w:eastAsia="Times New Roman" w:hAnsi="Arial" w:cs="Arial"/>
      <w:b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87F8AD-97A1-489C-979A-03B5315B7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75</TotalTime>
  <Pages>17</Pages>
  <Words>2619</Words>
  <Characters>14930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17514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Учетная запись Майкрософт</cp:lastModifiedBy>
  <cp:revision>7</cp:revision>
  <cp:lastPrinted>2019-07-22T11:48:00Z</cp:lastPrinted>
  <dcterms:created xsi:type="dcterms:W3CDTF">2025-10-18T17:11:00Z</dcterms:created>
  <dcterms:modified xsi:type="dcterms:W3CDTF">2025-11-12T10:52:00Z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