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F627E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964CD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B386DB1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ED503E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D04992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4734E6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693569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D6D3618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117C0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7B9033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FBCD5CE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A6319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6D9F3A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26504E4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87973A5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656727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D71D377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2CA315A" w14:textId="77777777" w:rsidR="00D81407" w:rsidRDefault="00D81407" w:rsidP="00D81407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01D44196" w14:textId="71550A7F" w:rsidR="00D81407" w:rsidRPr="00C838DA" w:rsidRDefault="00C838DA" w:rsidP="006F586C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Приложение для учёта КБЖУ</w:t>
      </w:r>
      <w:r w:rsidR="0055581D">
        <w:rPr>
          <w:b/>
          <w:bCs/>
          <w:sz w:val="28"/>
          <w:szCs w:val="28"/>
        </w:rPr>
        <w:t xml:space="preserve"> </w:t>
      </w:r>
      <w:r w:rsidR="0055581D" w:rsidRPr="0055581D">
        <w:rPr>
          <w:b/>
          <w:bCs/>
          <w:sz w:val="28"/>
          <w:szCs w:val="28"/>
        </w:rPr>
        <w:t>со сканером состава продукта</w:t>
      </w:r>
    </w:p>
    <w:p w14:paraId="46E4BC95" w14:textId="77777777" w:rsidR="00D81407" w:rsidRDefault="00D81407" w:rsidP="006F586C">
      <w:pPr>
        <w:ind w:firstLine="0"/>
        <w:jc w:val="center"/>
        <w:rPr>
          <w:b/>
          <w:bCs/>
          <w:sz w:val="28"/>
          <w:szCs w:val="24"/>
        </w:rPr>
      </w:pPr>
      <w:r>
        <w:rPr>
          <w:b/>
          <w:bCs/>
          <w:szCs w:val="24"/>
        </w:rPr>
        <w:t>Руководство пользователя</w:t>
      </w:r>
    </w:p>
    <w:p w14:paraId="50237699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7B89AD96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BD543CF" w14:textId="77777777" w:rsidR="00D81407" w:rsidRDefault="00D81407" w:rsidP="00D81407">
      <w:pPr>
        <w:spacing w:before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</w:p>
    <w:p w14:paraId="6F9740D3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89EDCC2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187CCE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1CD80C1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3D1521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471E7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3677FB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349A43FA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2E9AC6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FF4665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7E05D05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4017A707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666F7B34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5DD6548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2769D30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B78E67F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82F687D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DC83F6E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2636256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064563A5" w14:textId="77777777" w:rsidR="00D81407" w:rsidRDefault="00D81407" w:rsidP="00D81407">
      <w:pPr>
        <w:shd w:val="clear" w:color="auto" w:fill="FFFFFF"/>
        <w:spacing w:before="0" w:line="240" w:lineRule="auto"/>
        <w:ind w:firstLine="0"/>
        <w:jc w:val="center"/>
        <w:rPr>
          <w:rFonts w:eastAsia="Times New Roman" w:cs="Times New Roman"/>
          <w:sz w:val="28"/>
          <w:szCs w:val="28"/>
        </w:rPr>
      </w:pPr>
    </w:p>
    <w:p w14:paraId="15D082F6" w14:textId="6D6145E0" w:rsidR="00990EAC" w:rsidRPr="00646136" w:rsidRDefault="00F251D0" w:rsidP="00F251D0">
      <w:pPr>
        <w:ind w:firstLine="0"/>
        <w:jc w:val="center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  <w:r>
        <w:t xml:space="preserve">Киров, </w:t>
      </w:r>
      <w:r w:rsidR="00D2756B">
        <w:t>20</w:t>
      </w:r>
      <w:r w:rsidR="005A4E60">
        <w:t>2</w:t>
      </w:r>
      <w:r w:rsidR="00FD531C">
        <w:t>5</w:t>
      </w:r>
      <w:r>
        <w:t xml:space="preserve"> г.</w:t>
      </w:r>
    </w:p>
    <w:p w14:paraId="7B3CC18C" w14:textId="1BCDB04B" w:rsidR="00990EAC" w:rsidRDefault="00990EAC" w:rsidP="00A6518F">
      <w:pPr>
        <w:pStyle w:val="vguCContentName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A0F8F78" w:rsidR="00442256" w:rsidRDefault="004F76B2" w:rsidP="004F76B2">
          <w:pPr>
            <w:pStyle w:val="afb"/>
            <w:tabs>
              <w:tab w:val="left" w:pos="2513"/>
            </w:tabs>
          </w:pPr>
          <w:r>
            <w:rPr>
              <w:rFonts w:ascii="Times New Roman" w:eastAsiaTheme="minorEastAsia" w:hAnsi="Times New Roman" w:cstheme="minorBidi"/>
              <w:color w:val="auto"/>
              <w:sz w:val="24"/>
              <w:szCs w:val="22"/>
            </w:rPr>
            <w:tab/>
          </w:r>
        </w:p>
        <w:p w14:paraId="23C53CA5" w14:textId="6C58DDFB" w:rsidR="004F76B2" w:rsidRDefault="00D2082B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99931035" w:history="1">
            <w:r w:rsidR="004F76B2" w:rsidRPr="00D63158">
              <w:rPr>
                <w:rStyle w:val="a6"/>
              </w:rPr>
              <w:t>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Общее описание приложения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_Toc199931035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2</w:t>
            </w:r>
            <w:r w:rsidR="004F76B2">
              <w:rPr>
                <w:webHidden/>
              </w:rPr>
              <w:fldChar w:fldCharType="end"/>
            </w:r>
          </w:hyperlink>
        </w:p>
        <w:p w14:paraId="60B449E6" w14:textId="08650D6F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36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Область применения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_Toc199931036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2</w:t>
            </w:r>
            <w:r w:rsidR="004F76B2">
              <w:rPr>
                <w:webHidden/>
              </w:rPr>
              <w:fldChar w:fldCharType="end"/>
            </w:r>
          </w:hyperlink>
        </w:p>
        <w:p w14:paraId="7F83F316" w14:textId="0658CCEF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37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Краткое описание возможностей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_Toc199931037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2</w:t>
            </w:r>
            <w:r w:rsidR="004F76B2">
              <w:rPr>
                <w:webHidden/>
              </w:rPr>
              <w:fldChar w:fldCharType="end"/>
            </w:r>
          </w:hyperlink>
        </w:p>
        <w:p w14:paraId="0411A0D6" w14:textId="06FEC5C4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38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Уровень подготовки пользователя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_Toc199931038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2</w:t>
            </w:r>
            <w:r w:rsidR="004F76B2">
              <w:rPr>
                <w:webHidden/>
              </w:rPr>
              <w:fldChar w:fldCharType="end"/>
            </w:r>
          </w:hyperlink>
        </w:p>
        <w:p w14:paraId="3353DF60" w14:textId="1D426AB5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39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Перечень эксплуатационной документации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_Toc199931039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2</w:t>
            </w:r>
            <w:r w:rsidR="004F76B2">
              <w:rPr>
                <w:webHidden/>
              </w:rPr>
              <w:fldChar w:fldCharType="end"/>
            </w:r>
          </w:hyperlink>
        </w:p>
        <w:p w14:paraId="33AD311B" w14:textId="06364E22" w:rsidR="004F76B2" w:rsidRDefault="00D2196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0" w:history="1">
            <w:r w:rsidR="004F76B2" w:rsidRPr="00D63158">
              <w:rPr>
                <w:rStyle w:val="a6"/>
              </w:rPr>
              <w:t>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Назначение и условия применения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_Toc199931040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3</w:t>
            </w:r>
            <w:r w:rsidR="004F76B2">
              <w:rPr>
                <w:webHidden/>
              </w:rPr>
              <w:fldChar w:fldCharType="end"/>
            </w:r>
          </w:hyperlink>
        </w:p>
        <w:p w14:paraId="16419A60" w14:textId="5D595608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1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Виды деятельности и функции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_Toc199931041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3</w:t>
            </w:r>
            <w:r w:rsidR="004F76B2">
              <w:rPr>
                <w:webHidden/>
              </w:rPr>
              <w:fldChar w:fldCharType="end"/>
            </w:r>
          </w:hyperlink>
        </w:p>
        <w:p w14:paraId="6DCC05E0" w14:textId="125B2E48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2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Условия применения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_Toc199931042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3</w:t>
            </w:r>
            <w:r w:rsidR="004F76B2">
              <w:rPr>
                <w:webHidden/>
              </w:rPr>
              <w:fldChar w:fldCharType="end"/>
            </w:r>
          </w:hyperlink>
        </w:p>
        <w:p w14:paraId="470A5AA3" w14:textId="4AE91C21" w:rsidR="004F76B2" w:rsidRDefault="00D2196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3" w:history="1">
            <w:r w:rsidR="004F76B2" w:rsidRPr="00D63158">
              <w:rPr>
                <w:rStyle w:val="a6"/>
              </w:rPr>
              <w:t>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Подготовка к работе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_Toc199931043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4</w:t>
            </w:r>
            <w:r w:rsidR="004F76B2">
              <w:rPr>
                <w:webHidden/>
              </w:rPr>
              <w:fldChar w:fldCharType="end"/>
            </w:r>
          </w:hyperlink>
        </w:p>
        <w:p w14:paraId="7343E738" w14:textId="01D8D27F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4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Состав и содержание дистрибутивного носителя данных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_Toc199931044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4</w:t>
            </w:r>
            <w:r w:rsidR="004F76B2">
              <w:rPr>
                <w:webHidden/>
              </w:rPr>
              <w:fldChar w:fldCharType="end"/>
            </w:r>
          </w:hyperlink>
        </w:p>
        <w:p w14:paraId="0F0A3E8A" w14:textId="473624E1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5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Порядок загрузки данных программы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_Toc199931045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4</w:t>
            </w:r>
            <w:r w:rsidR="004F76B2">
              <w:rPr>
                <w:webHidden/>
              </w:rPr>
              <w:fldChar w:fldCharType="end"/>
            </w:r>
          </w:hyperlink>
        </w:p>
        <w:p w14:paraId="170DFCE4" w14:textId="64FD5EEE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6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Проверка работоспособности системы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_Toc199931046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4</w:t>
            </w:r>
            <w:r w:rsidR="004F76B2">
              <w:rPr>
                <w:webHidden/>
              </w:rPr>
              <w:fldChar w:fldCharType="end"/>
            </w:r>
          </w:hyperlink>
        </w:p>
        <w:p w14:paraId="0EAB789E" w14:textId="09774C03" w:rsidR="004F76B2" w:rsidRDefault="00D2196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7" w:history="1">
            <w:r w:rsidR="004F76B2" w:rsidRPr="00D63158">
              <w:rPr>
                <w:rStyle w:val="a6"/>
              </w:rPr>
              <w:t>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Описание операций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_Toc199931047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633F0B4E" w14:textId="3F376709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8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Описание выполняемых функций, задач, процедур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_Toc199931048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04A19B3D" w14:textId="0A046E5F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49" w:history="1">
            <w:r w:rsidR="004F76B2" w:rsidRPr="00D63158">
              <w:rPr>
                <w:rStyle w:val="a6"/>
              </w:rPr>
              <w:t>4.1.1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Запуск игры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_Toc199931049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46CD15DA" w14:textId="71D587D2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0" w:history="1">
            <w:r w:rsidR="004F76B2" w:rsidRPr="00D63158">
              <w:rPr>
                <w:rStyle w:val="a6"/>
              </w:rPr>
              <w:t>4.1.2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Настройки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_Toc199931050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44CC29DB" w14:textId="20D15B51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1" w:history="1">
            <w:r w:rsidR="004F76B2" w:rsidRPr="00D63158">
              <w:rPr>
                <w:rStyle w:val="a6"/>
              </w:rPr>
              <w:t>4.1.3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Переход в главное меню и пауза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_Toc199931051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676E9258" w14:textId="1BE0C1C8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2" w:history="1">
            <w:r w:rsidR="004F76B2" w:rsidRPr="00D63158">
              <w:rPr>
                <w:rStyle w:val="a6"/>
              </w:rPr>
              <w:t>4.1.4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Завершение игры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_Toc199931052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5</w:t>
            </w:r>
            <w:r w:rsidR="004F76B2">
              <w:rPr>
                <w:webHidden/>
              </w:rPr>
              <w:fldChar w:fldCharType="end"/>
            </w:r>
          </w:hyperlink>
        </w:p>
        <w:p w14:paraId="17F1275E" w14:textId="3C1A3B32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3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Описание операций технологического процесса обработки данных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_Toc199931053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6</w:t>
            </w:r>
            <w:r w:rsidR="004F76B2">
              <w:rPr>
                <w:webHidden/>
              </w:rPr>
              <w:fldChar w:fldCharType="end"/>
            </w:r>
          </w:hyperlink>
        </w:p>
        <w:p w14:paraId="197FFC1F" w14:textId="73EB97A7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4" w:history="1">
            <w:r w:rsidR="004F76B2" w:rsidRPr="00D63158">
              <w:rPr>
                <w:rStyle w:val="a6"/>
              </w:rPr>
              <w:t>4.2.1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Запуск программы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_Toc199931054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6</w:t>
            </w:r>
            <w:r w:rsidR="004F76B2">
              <w:rPr>
                <w:webHidden/>
              </w:rPr>
              <w:fldChar w:fldCharType="end"/>
            </w:r>
          </w:hyperlink>
        </w:p>
        <w:p w14:paraId="5DF7E2DD" w14:textId="13DE78E9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5" w:history="1">
            <w:r w:rsidR="004F76B2" w:rsidRPr="00D63158">
              <w:rPr>
                <w:rStyle w:val="a6"/>
              </w:rPr>
              <w:t>4.2.2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Завершение программы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_Toc199931055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6</w:t>
            </w:r>
            <w:r w:rsidR="004F76B2">
              <w:rPr>
                <w:webHidden/>
              </w:rPr>
              <w:fldChar w:fldCharType="end"/>
            </w:r>
          </w:hyperlink>
        </w:p>
        <w:p w14:paraId="09C71B92" w14:textId="5DD3DDEE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6" w:history="1">
            <w:r w:rsidR="004F76B2" w:rsidRPr="00D63158">
              <w:rPr>
                <w:rStyle w:val="a6"/>
              </w:rPr>
              <w:t>4.2.3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Переход между окнами системы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_Toc199931056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6</w:t>
            </w:r>
            <w:r w:rsidR="004F76B2">
              <w:rPr>
                <w:webHidden/>
              </w:rPr>
              <w:fldChar w:fldCharType="end"/>
            </w:r>
          </w:hyperlink>
        </w:p>
        <w:p w14:paraId="36795701" w14:textId="338D5AC7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7" w:history="1">
            <w:r w:rsidR="004F76B2" w:rsidRPr="00D63158">
              <w:rPr>
                <w:rStyle w:val="a6"/>
              </w:rPr>
              <w:t>4.2.4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Проверка решения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_Toc199931057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7</w:t>
            </w:r>
            <w:r w:rsidR="004F76B2">
              <w:rPr>
                <w:webHidden/>
              </w:rPr>
              <w:fldChar w:fldCharType="end"/>
            </w:r>
          </w:hyperlink>
        </w:p>
        <w:p w14:paraId="680B8638" w14:textId="6D1EB3B3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8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Взаимодействие с интерфейсом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_Toc199931058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7</w:t>
            </w:r>
            <w:r w:rsidR="004F76B2">
              <w:rPr>
                <w:webHidden/>
              </w:rPr>
              <w:fldChar w:fldCharType="end"/>
            </w:r>
          </w:hyperlink>
        </w:p>
        <w:p w14:paraId="1D290FC7" w14:textId="07DA7BB7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59" w:history="1">
            <w:r w:rsidR="004F76B2" w:rsidRPr="00D63158">
              <w:rPr>
                <w:rStyle w:val="a6"/>
              </w:rPr>
              <w:t>4.3.1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Окно запуска игры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_Toc199931059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7</w:t>
            </w:r>
            <w:r w:rsidR="004F76B2">
              <w:rPr>
                <w:webHidden/>
              </w:rPr>
              <w:fldChar w:fldCharType="end"/>
            </w:r>
          </w:hyperlink>
        </w:p>
        <w:p w14:paraId="4B4EFB51" w14:textId="3A4AF57F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0" w:history="1">
            <w:r w:rsidR="004F76B2" w:rsidRPr="00D63158">
              <w:rPr>
                <w:rStyle w:val="a6"/>
              </w:rPr>
              <w:t>4.3.2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Окно игрового поля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_Toc199931060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8</w:t>
            </w:r>
            <w:r w:rsidR="004F76B2">
              <w:rPr>
                <w:webHidden/>
              </w:rPr>
              <w:fldChar w:fldCharType="end"/>
            </w:r>
          </w:hyperlink>
        </w:p>
        <w:p w14:paraId="300C2AD8" w14:textId="68DBD65C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1" w:history="1">
            <w:r w:rsidR="004F76B2" w:rsidRPr="00D63158">
              <w:rPr>
                <w:rStyle w:val="a6"/>
              </w:rPr>
              <w:t>4.3.3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Окно настроек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_Toc199931061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9</w:t>
            </w:r>
            <w:r w:rsidR="004F76B2">
              <w:rPr>
                <w:webHidden/>
              </w:rPr>
              <w:fldChar w:fldCharType="end"/>
            </w:r>
          </w:hyperlink>
        </w:p>
        <w:p w14:paraId="5DD460D5" w14:textId="079B5A75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2" w:history="1">
            <w:r w:rsidR="004F76B2" w:rsidRPr="00D63158">
              <w:rPr>
                <w:rStyle w:val="a6"/>
              </w:rPr>
              <w:t>4.3.4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Окно настроек в главном меню.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_Toc199931062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10</w:t>
            </w:r>
            <w:r w:rsidR="004F76B2">
              <w:rPr>
                <w:webHidden/>
              </w:rPr>
              <w:fldChar w:fldCharType="end"/>
            </w:r>
          </w:hyperlink>
        </w:p>
        <w:p w14:paraId="3793A658" w14:textId="3E4DADD4" w:rsidR="004F76B2" w:rsidRDefault="00D21966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3" w:history="1">
            <w:r w:rsidR="004F76B2" w:rsidRPr="00D63158">
              <w:rPr>
                <w:rStyle w:val="a6"/>
              </w:rPr>
              <w:t>4.3.5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Окно завершения игры при проигрыше.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_Toc199931063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11</w:t>
            </w:r>
            <w:r w:rsidR="004F76B2">
              <w:rPr>
                <w:webHidden/>
              </w:rPr>
              <w:fldChar w:fldCharType="end"/>
            </w:r>
          </w:hyperlink>
        </w:p>
        <w:p w14:paraId="36614514" w14:textId="51AEF896" w:rsidR="004F76B2" w:rsidRDefault="00D2196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4" w:history="1">
            <w:r w:rsidR="004F76B2" w:rsidRPr="00D63158">
              <w:rPr>
                <w:rStyle w:val="a6"/>
              </w:rPr>
              <w:t>5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Аварийные ситуации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_Toc199931064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13</w:t>
            </w:r>
            <w:r w:rsidR="004F76B2">
              <w:rPr>
                <w:webHidden/>
              </w:rPr>
              <w:fldChar w:fldCharType="end"/>
            </w:r>
          </w:hyperlink>
        </w:p>
        <w:p w14:paraId="4CA3D234" w14:textId="3984042D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5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Действия в случае несоблюдения условий выполнения техпроцесса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_Toc199931065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13</w:t>
            </w:r>
            <w:r w:rsidR="004F76B2">
              <w:rPr>
                <w:webHidden/>
              </w:rPr>
              <w:fldChar w:fldCharType="end"/>
            </w:r>
          </w:hyperlink>
        </w:p>
        <w:p w14:paraId="43C3E8BC" w14:textId="72F4B752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6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Действия по восстановления программы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_Toc199931066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13</w:t>
            </w:r>
            <w:r w:rsidR="004F76B2">
              <w:rPr>
                <w:webHidden/>
              </w:rPr>
              <w:fldChar w:fldCharType="end"/>
            </w:r>
          </w:hyperlink>
        </w:p>
        <w:p w14:paraId="4DC457F3" w14:textId="16A9E8BA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7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Действия в случае обнаружения вмешательства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_Toc199931067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13</w:t>
            </w:r>
            <w:r w:rsidR="004F76B2">
              <w:rPr>
                <w:webHidden/>
              </w:rPr>
              <w:fldChar w:fldCharType="end"/>
            </w:r>
          </w:hyperlink>
        </w:p>
        <w:p w14:paraId="006EF573" w14:textId="18BC1D17" w:rsidR="004F76B2" w:rsidRDefault="00D2196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8" w:history="1">
            <w:r w:rsidR="004F76B2" w:rsidRPr="00D6315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Действия в других аварийных ситуациях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_Toc199931068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13</w:t>
            </w:r>
            <w:r w:rsidR="004F76B2">
              <w:rPr>
                <w:webHidden/>
              </w:rPr>
              <w:fldChar w:fldCharType="end"/>
            </w:r>
          </w:hyperlink>
        </w:p>
        <w:p w14:paraId="3BCAED08" w14:textId="0E37FCFB" w:rsidR="004F76B2" w:rsidRDefault="00D2196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9931069" w:history="1">
            <w:r w:rsidR="004F76B2" w:rsidRPr="00D63158">
              <w:rPr>
                <w:rStyle w:val="a6"/>
              </w:rPr>
              <w:t>6</w:t>
            </w:r>
            <w:r w:rsidR="004F76B2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4F76B2" w:rsidRPr="00D63158">
              <w:rPr>
                <w:rStyle w:val="a6"/>
              </w:rPr>
              <w:t>Рекомендации по освоению</w:t>
            </w:r>
            <w:r w:rsidR="004F76B2">
              <w:rPr>
                <w:webHidden/>
              </w:rPr>
              <w:tab/>
            </w:r>
            <w:r w:rsidR="004F76B2">
              <w:rPr>
                <w:webHidden/>
              </w:rPr>
              <w:fldChar w:fldCharType="begin"/>
            </w:r>
            <w:r w:rsidR="004F76B2">
              <w:rPr>
                <w:webHidden/>
              </w:rPr>
              <w:instrText xml:space="preserve"> PAGEREF _Toc199931069 \h </w:instrText>
            </w:r>
            <w:r w:rsidR="004F76B2">
              <w:rPr>
                <w:webHidden/>
              </w:rPr>
            </w:r>
            <w:r w:rsidR="004F76B2">
              <w:rPr>
                <w:webHidden/>
              </w:rPr>
              <w:fldChar w:fldCharType="separate"/>
            </w:r>
            <w:r w:rsidR="004F76B2">
              <w:rPr>
                <w:webHidden/>
              </w:rPr>
              <w:t>14</w:t>
            </w:r>
            <w:r w:rsidR="004F76B2">
              <w:rPr>
                <w:webHidden/>
              </w:rPr>
              <w:fldChar w:fldCharType="end"/>
            </w:r>
          </w:hyperlink>
        </w:p>
        <w:p w14:paraId="3CF0F4E1" w14:textId="72F424D8" w:rsidR="00442256" w:rsidRPr="0023221D" w:rsidRDefault="00D2082B" w:rsidP="0023221D">
          <w:r>
            <w:rPr>
              <w:rFonts w:eastAsia="Times New Roman" w:cs="Times New Roman"/>
              <w:noProof/>
              <w:szCs w:val="24"/>
            </w:rPr>
            <w:fldChar w:fldCharType="end"/>
          </w:r>
        </w:p>
      </w:sdtContent>
    </w:sdt>
    <w:p w14:paraId="4DB9FE6F" w14:textId="544B907C" w:rsidR="005A4E60" w:rsidRPr="00627BC1" w:rsidRDefault="005A4E60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111A35F" w14:textId="1962C88F" w:rsidR="00DD55E5" w:rsidRDefault="00D82B13" w:rsidP="00C97808">
      <w:pPr>
        <w:pStyle w:val="1"/>
      </w:pPr>
      <w:bookmarkStart w:id="0" w:name="_Toc74526610"/>
      <w:bookmarkStart w:id="1" w:name="_Toc128474254"/>
      <w:r>
        <w:lastRenderedPageBreak/>
        <w:t>Введение</w:t>
      </w:r>
    </w:p>
    <w:p w14:paraId="2ED6629F" w14:textId="66809B93" w:rsidR="00C838DA" w:rsidRPr="00D331E4" w:rsidRDefault="00D331E4" w:rsidP="00D331E4">
      <w:r>
        <w:t xml:space="preserve">Приложение </w:t>
      </w:r>
      <w:r w:rsidRPr="00D331E4">
        <w:t>предназначено для обеспечения автоматизированного учёта калорийности и содержания белков, жиров и углеводов в потребляемых продуктах посредством распознавания текстовой информации с упаковок с использованием OCR-технологий, а также для предоставления пользователю персонализированных рекомендаций, на основе заранее заданных антропометрических и физиологических параметров.</w:t>
      </w:r>
    </w:p>
    <w:p w14:paraId="6CB536A5" w14:textId="3B0F79CB" w:rsidR="00DD55E5" w:rsidRPr="00C97808" w:rsidRDefault="00DD55E5" w:rsidP="00C97808">
      <w:pPr>
        <w:pStyle w:val="2"/>
      </w:pPr>
      <w:bookmarkStart w:id="2" w:name="_Toc199931036"/>
      <w:r w:rsidRPr="00C97808">
        <w:t>Область применения</w:t>
      </w:r>
      <w:bookmarkEnd w:id="2"/>
    </w:p>
    <w:p w14:paraId="42664956" w14:textId="6EDD56E7" w:rsidR="00282150" w:rsidRPr="00282150" w:rsidRDefault="00D331E4" w:rsidP="00282150">
      <w:r>
        <w:t xml:space="preserve">Мобильное приложение </w:t>
      </w:r>
      <w:r w:rsidRPr="00D331E4">
        <w:t>предназначено для формирования осознанного подхода к питанию и поддержания здорового образа жизни</w:t>
      </w:r>
      <w:r>
        <w:t xml:space="preserve">. </w:t>
      </w:r>
    </w:p>
    <w:p w14:paraId="7EFE4E8D" w14:textId="621700EC" w:rsidR="00DD55E5" w:rsidRPr="00C97808" w:rsidRDefault="00DD55E5" w:rsidP="00C97808">
      <w:pPr>
        <w:pStyle w:val="2"/>
      </w:pPr>
      <w:bookmarkStart w:id="3" w:name="_Toc199931037"/>
      <w:r w:rsidRPr="00C97808">
        <w:t>Краткое описание возможностей</w:t>
      </w:r>
      <w:bookmarkEnd w:id="3"/>
    </w:p>
    <w:p w14:paraId="387685F8" w14:textId="3C5BC977" w:rsidR="00B76D18" w:rsidRDefault="00F331EA" w:rsidP="00B76D18">
      <w:r>
        <w:t>П</w:t>
      </w:r>
      <w:r w:rsidR="00D331E4">
        <w:t>ользователю, использующий</w:t>
      </w:r>
      <w:r>
        <w:t xml:space="preserve"> </w:t>
      </w:r>
      <w:r w:rsidR="00D331E4">
        <w:t>приложение</w:t>
      </w:r>
      <w:r w:rsidR="00B76D18">
        <w:t xml:space="preserve"> </w:t>
      </w:r>
      <w:r>
        <w:t>представлены</w:t>
      </w:r>
      <w:r w:rsidR="00B76D18">
        <w:t xml:space="preserve"> следующие возможности:</w:t>
      </w:r>
    </w:p>
    <w:p w14:paraId="3BE4E0B6" w14:textId="3A466C79" w:rsidR="006021B9" w:rsidRPr="006021B9" w:rsidRDefault="00D331E4" w:rsidP="006021B9">
      <w:pPr>
        <w:pStyle w:val="a0"/>
      </w:pPr>
      <w:r>
        <w:t>возможность отсканировать упаковку продукта с помощью камеры устройства</w:t>
      </w:r>
      <w:r w:rsidR="006021B9" w:rsidRPr="006021B9">
        <w:t>;</w:t>
      </w:r>
    </w:p>
    <w:p w14:paraId="568D7863" w14:textId="4443AAAD" w:rsidR="006021B9" w:rsidRPr="006021B9" w:rsidRDefault="006021B9" w:rsidP="006021B9">
      <w:pPr>
        <w:pStyle w:val="a0"/>
      </w:pPr>
      <w:r w:rsidRPr="006021B9">
        <w:t>возможность</w:t>
      </w:r>
      <w:r w:rsidR="00D331E4">
        <w:t xml:space="preserve"> просмотра, текущего КБЖУ</w:t>
      </w:r>
      <w:r w:rsidRPr="006021B9">
        <w:t>;</w:t>
      </w:r>
    </w:p>
    <w:p w14:paraId="0C5058BE" w14:textId="241AC146" w:rsidR="006021B9" w:rsidRPr="006021B9" w:rsidRDefault="006021B9" w:rsidP="006021B9">
      <w:pPr>
        <w:pStyle w:val="a0"/>
      </w:pPr>
      <w:r w:rsidRPr="006021B9">
        <w:t>возможность</w:t>
      </w:r>
      <w:r w:rsidR="00D331E4">
        <w:t xml:space="preserve"> включить напоминание о необходимости выпить воду</w:t>
      </w:r>
      <w:r w:rsidRPr="006021B9">
        <w:t>;</w:t>
      </w:r>
    </w:p>
    <w:p w14:paraId="075E3403" w14:textId="09E26A6B" w:rsidR="006021B9" w:rsidRDefault="00D331E4" w:rsidP="006021B9">
      <w:pPr>
        <w:pStyle w:val="a0"/>
      </w:pPr>
      <w:r>
        <w:t>возможность получение персональных рекомендаций по улучшению баланса;</w:t>
      </w:r>
    </w:p>
    <w:p w14:paraId="1653048E" w14:textId="3C7EEB37" w:rsidR="00D331E4" w:rsidRDefault="00D331E4" w:rsidP="006021B9">
      <w:pPr>
        <w:pStyle w:val="a0"/>
      </w:pPr>
      <w:r>
        <w:t>возможность сохранять часто употребляемые продукты в избранном;</w:t>
      </w:r>
    </w:p>
    <w:p w14:paraId="4E195281" w14:textId="6C127A57" w:rsidR="00D331E4" w:rsidRDefault="00D331E4" w:rsidP="006021B9">
      <w:pPr>
        <w:pStyle w:val="a0"/>
      </w:pPr>
      <w:r>
        <w:t>возможность изменять в профиле свои данные.</w:t>
      </w:r>
    </w:p>
    <w:p w14:paraId="7D1865BD" w14:textId="434FF477" w:rsidR="00DD55E5" w:rsidRPr="00C97808" w:rsidRDefault="00DD55E5" w:rsidP="00C97808">
      <w:pPr>
        <w:pStyle w:val="2"/>
      </w:pPr>
      <w:bookmarkStart w:id="4" w:name="_Toc199931038"/>
      <w:r w:rsidRPr="00C97808">
        <w:t>Уровень подготовки пользователя</w:t>
      </w:r>
      <w:bookmarkEnd w:id="4"/>
    </w:p>
    <w:p w14:paraId="67D0496F" w14:textId="1910A6E8" w:rsidR="00E969AE" w:rsidRDefault="00D331E4" w:rsidP="00E969AE">
      <w:r w:rsidRPr="00D331E4">
        <w:t>Для работы с приложением достаточно базовых навыков использования смартфона</w:t>
      </w:r>
      <w:r w:rsidR="0055581D">
        <w:t>:</w:t>
      </w:r>
    </w:p>
    <w:p w14:paraId="0EB54DD8" w14:textId="77777777" w:rsidR="0055581D" w:rsidRDefault="0055581D" w:rsidP="0055581D">
      <w:pPr>
        <w:pStyle w:val="a0"/>
      </w:pPr>
      <w:r w:rsidRPr="0055581D">
        <w:t>умение управлять сенсорным экраном (нажатия, пролистывание);</w:t>
      </w:r>
    </w:p>
    <w:p w14:paraId="759EAD15" w14:textId="623097B8" w:rsidR="00E969AE" w:rsidRPr="00C97808" w:rsidRDefault="0055581D" w:rsidP="0055581D">
      <w:pPr>
        <w:pStyle w:val="a0"/>
      </w:pPr>
      <w:r w:rsidRPr="0055581D">
        <w:t>понимание основных элементов мобильного интерфейса (кнопки, поля ввода, вкладки).</w:t>
      </w:r>
    </w:p>
    <w:p w14:paraId="2C0400DE" w14:textId="140A9B11" w:rsidR="00DD55E5" w:rsidRPr="00C97808" w:rsidRDefault="00DD55E5" w:rsidP="00C97808">
      <w:pPr>
        <w:pStyle w:val="2"/>
      </w:pPr>
      <w:bookmarkStart w:id="5" w:name="_Toc199931039"/>
      <w:r w:rsidRPr="00C97808">
        <w:t>Перечень эксплуатационной документации</w:t>
      </w:r>
      <w:bookmarkEnd w:id="5"/>
    </w:p>
    <w:p w14:paraId="768951D4" w14:textId="44F6104E" w:rsidR="00E969AE" w:rsidRDefault="0055581D" w:rsidP="000B1DC0">
      <w:r w:rsidRPr="0055581D">
        <w:t>Перед началом использования приложени</w:t>
      </w:r>
      <w:r w:rsidR="00D82B13">
        <w:t>я рекомендуется ознакомиться с руководством пользователя</w:t>
      </w:r>
      <w:r w:rsidRPr="0055581D">
        <w:t>.</w:t>
      </w:r>
    </w:p>
    <w:p w14:paraId="1E5D2693" w14:textId="4B0468A5" w:rsidR="00DD55E5" w:rsidRPr="00C97808" w:rsidRDefault="00DD55E5" w:rsidP="00C97808">
      <w:pPr>
        <w:pStyle w:val="1"/>
      </w:pPr>
      <w:bookmarkStart w:id="6" w:name="_Toc199931040"/>
      <w:r w:rsidRPr="00C97808">
        <w:lastRenderedPageBreak/>
        <w:t>Назначение и условия применения</w:t>
      </w:r>
      <w:bookmarkEnd w:id="6"/>
    </w:p>
    <w:p w14:paraId="769D9B3C" w14:textId="573393A5" w:rsidR="00DD55E5" w:rsidRPr="00C97808" w:rsidRDefault="00DD55E5" w:rsidP="00C97808">
      <w:pPr>
        <w:pStyle w:val="2"/>
      </w:pPr>
      <w:bookmarkStart w:id="7" w:name="_Toc199931041"/>
      <w:r w:rsidRPr="00C97808">
        <w:t>Виды деятельности и функции</w:t>
      </w:r>
      <w:bookmarkEnd w:id="7"/>
    </w:p>
    <w:p w14:paraId="4EEFC042" w14:textId="001926BC" w:rsidR="006C6B56" w:rsidRPr="006C6B56" w:rsidRDefault="0055581D" w:rsidP="00C97808">
      <w:r w:rsidRPr="0055581D">
        <w:t>Мобильное приложение предназначено для формирования навыков осознанного питания и развития внимательности к составу потребляемых продуктов.</w:t>
      </w:r>
      <w:r>
        <w:t xml:space="preserve"> </w:t>
      </w:r>
    </w:p>
    <w:p w14:paraId="175931BA" w14:textId="39160E8B" w:rsidR="00DD55E5" w:rsidRPr="00C97808" w:rsidRDefault="00D82B13" w:rsidP="00C97808">
      <w:pPr>
        <w:pStyle w:val="2"/>
      </w:pPr>
      <w:r>
        <w:t>Программные и аппаратные требования к системе</w:t>
      </w:r>
    </w:p>
    <w:p w14:paraId="476D8354" w14:textId="6766CE31" w:rsidR="009279E9" w:rsidRDefault="00D82B13" w:rsidP="00D82B13">
      <w:r w:rsidRPr="00F15163">
        <w:t xml:space="preserve">Разрабатываемый программный продукт должен исполняться на </w:t>
      </w:r>
      <w:r>
        <w:t>мобильном устройстве</w:t>
      </w:r>
      <w:r w:rsidRPr="00F15163">
        <w:t>, удовлетворяющем следующим минимал</w:t>
      </w:r>
      <w:r>
        <w:t>ьным требованиям</w:t>
      </w:r>
      <w:r w:rsidR="006C6B56">
        <w:t>, указанным в таблице 1.</w:t>
      </w:r>
    </w:p>
    <w:p w14:paraId="6858425A" w14:textId="77777777" w:rsidR="009279E9" w:rsidRDefault="009279E9" w:rsidP="009279E9">
      <w:pPr>
        <w:ind w:firstLine="0"/>
      </w:pPr>
      <w:r>
        <w:t>Таблица 1 — Минимальная конфигурация оборудования заказчика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5581D" w14:paraId="2DA1B20F" w14:textId="77777777" w:rsidTr="000D2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7" w:type="dxa"/>
          </w:tcPr>
          <w:p w14:paraId="1CF65C73" w14:textId="48285E8E" w:rsidR="0055581D" w:rsidRDefault="0055581D" w:rsidP="0055581D">
            <w:pPr>
              <w:pStyle w:val="vgutTableText"/>
            </w:pPr>
            <w:r>
              <w:t xml:space="preserve">Версия </w:t>
            </w:r>
            <w:r>
              <w:rPr>
                <w:lang w:val="en-US"/>
              </w:rPr>
              <w:t>Android</w:t>
            </w:r>
          </w:p>
        </w:tc>
        <w:tc>
          <w:tcPr>
            <w:tcW w:w="5098" w:type="dxa"/>
          </w:tcPr>
          <w:p w14:paraId="324574E1" w14:textId="1C72E9F0" w:rsidR="0055581D" w:rsidRDefault="0055581D" w:rsidP="0055581D">
            <w:pPr>
              <w:pStyle w:val="vgutTableText"/>
            </w:pPr>
            <w:r>
              <w:rPr>
                <w:lang w:val="en-US"/>
              </w:rPr>
              <w:t>Android 7</w:t>
            </w:r>
          </w:p>
        </w:tc>
      </w:tr>
      <w:tr w:rsidR="0055581D" w:rsidRPr="00C838DA" w14:paraId="0E2AADF7" w14:textId="77777777" w:rsidTr="000D211F">
        <w:tc>
          <w:tcPr>
            <w:tcW w:w="5097" w:type="dxa"/>
          </w:tcPr>
          <w:p w14:paraId="2F38A684" w14:textId="3C0573A0" w:rsidR="0055581D" w:rsidRDefault="0055581D" w:rsidP="0055581D">
            <w:pPr>
              <w:pStyle w:val="vgutTableText"/>
            </w:pPr>
            <w:r>
              <w:t>Процессор</w:t>
            </w:r>
          </w:p>
        </w:tc>
        <w:tc>
          <w:tcPr>
            <w:tcW w:w="5098" w:type="dxa"/>
          </w:tcPr>
          <w:p w14:paraId="2B58F138" w14:textId="5ED12CE8" w:rsidR="0055581D" w:rsidRPr="006021B9" w:rsidRDefault="0055581D" w:rsidP="0055581D">
            <w:pPr>
              <w:pStyle w:val="vgutTableText"/>
              <w:rPr>
                <w:lang w:val="en-US"/>
              </w:rPr>
            </w:pPr>
            <w:proofErr w:type="spellStart"/>
            <w:r>
              <w:rPr>
                <w:lang w:val="en-US"/>
              </w:rPr>
              <w:t>QSnapdragon</w:t>
            </w:r>
            <w:proofErr w:type="spellEnd"/>
            <w:r>
              <w:rPr>
                <w:lang w:val="en-US"/>
              </w:rPr>
              <w:t xml:space="preserve"> 430</w:t>
            </w:r>
          </w:p>
        </w:tc>
      </w:tr>
      <w:tr w:rsidR="0055581D" w14:paraId="313ABC71" w14:textId="77777777" w:rsidTr="000D211F">
        <w:tc>
          <w:tcPr>
            <w:tcW w:w="5097" w:type="dxa"/>
          </w:tcPr>
          <w:p w14:paraId="16608E30" w14:textId="41585F9F" w:rsidR="0055581D" w:rsidRDefault="0055581D" w:rsidP="0055581D">
            <w:pPr>
              <w:pStyle w:val="vgutTableText"/>
            </w:pPr>
            <w:r w:rsidRPr="005026BC">
              <w:rPr>
                <w:lang w:eastAsia="ja-JP"/>
              </w:rPr>
              <w:t>ОЗУ</w:t>
            </w:r>
          </w:p>
        </w:tc>
        <w:tc>
          <w:tcPr>
            <w:tcW w:w="5098" w:type="dxa"/>
          </w:tcPr>
          <w:p w14:paraId="113B766C" w14:textId="582004CE" w:rsidR="0055581D" w:rsidRPr="00C554D9" w:rsidRDefault="0055581D" w:rsidP="0055581D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4 Gb</w:t>
            </w:r>
          </w:p>
        </w:tc>
      </w:tr>
    </w:tbl>
    <w:p w14:paraId="360AD9F8" w14:textId="77777777" w:rsidR="006C6B56" w:rsidRPr="009279E9" w:rsidRDefault="006C6B56" w:rsidP="009279E9"/>
    <w:p w14:paraId="38600864" w14:textId="6E8124ED" w:rsidR="00592879" w:rsidRDefault="00DD55E5" w:rsidP="00592879">
      <w:pPr>
        <w:pStyle w:val="1"/>
      </w:pPr>
      <w:bookmarkStart w:id="8" w:name="_Toc199931043"/>
      <w:r>
        <w:lastRenderedPageBreak/>
        <w:t>Подготовка к работе</w:t>
      </w:r>
      <w:bookmarkEnd w:id="8"/>
    </w:p>
    <w:p w14:paraId="41078D8B" w14:textId="43AF832E" w:rsidR="00F91124" w:rsidRDefault="00535114" w:rsidP="00A52CF3">
      <w:pPr>
        <w:pStyle w:val="2"/>
      </w:pPr>
      <w:bookmarkStart w:id="9" w:name="_Toc199931044"/>
      <w:r>
        <w:t>Состав и содержание дистрибутивного носителя данных</w:t>
      </w:r>
      <w:bookmarkEnd w:id="9"/>
    </w:p>
    <w:p w14:paraId="73134446" w14:textId="047B1165" w:rsidR="00F95301" w:rsidRDefault="00F95301" w:rsidP="00F95301">
      <w:r>
        <w:t>Дистрибутив программного продукта предоставляется в ви</w:t>
      </w:r>
      <w:r>
        <w:t xml:space="preserve">де установочного файла </w:t>
      </w:r>
      <w:proofErr w:type="spellStart"/>
      <w:r>
        <w:t>Пират</w:t>
      </w:r>
      <w:r>
        <w:t>.apk</w:t>
      </w:r>
      <w:proofErr w:type="spellEnd"/>
      <w:r>
        <w:t xml:space="preserve"> </w:t>
      </w:r>
      <w:r>
        <w:t xml:space="preserve">(для платформы </w:t>
      </w:r>
      <w:proofErr w:type="spellStart"/>
      <w:r>
        <w:t>Android</w:t>
      </w:r>
      <w:proofErr w:type="spellEnd"/>
      <w:r>
        <w:t xml:space="preserve">). </w:t>
      </w:r>
      <w:r>
        <w:t>Файл может распространяться как через официальные магазины приложений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, </w:t>
      </w:r>
      <w:proofErr w:type="spellStart"/>
      <w:r>
        <w:t>App</w:t>
      </w:r>
      <w:proofErr w:type="spellEnd"/>
      <w:r>
        <w:t xml:space="preserve"> </w:t>
      </w:r>
      <w:proofErr w:type="spellStart"/>
      <w:r>
        <w:t>Store</w:t>
      </w:r>
      <w:proofErr w:type="spellEnd"/>
      <w:r>
        <w:t>), так и в рамках учебной практики — через локальный носитель (например, USB-</w:t>
      </w:r>
      <w:proofErr w:type="spellStart"/>
      <w:r>
        <w:t>флешку</w:t>
      </w:r>
      <w:proofErr w:type="spellEnd"/>
      <w:r>
        <w:t xml:space="preserve"> или облачное хранилище).</w:t>
      </w:r>
      <w:r>
        <w:t xml:space="preserve"> </w:t>
      </w:r>
    </w:p>
    <w:p w14:paraId="4D0F4268" w14:textId="13112B7D" w:rsidR="00A52CF3" w:rsidRDefault="00535114" w:rsidP="00A52CF3">
      <w:pPr>
        <w:pStyle w:val="2"/>
      </w:pPr>
      <w:bookmarkStart w:id="10" w:name="_Toc199931045"/>
      <w:r>
        <w:t>Порядок загрузки данных программы</w:t>
      </w:r>
      <w:bookmarkEnd w:id="10"/>
    </w:p>
    <w:p w14:paraId="623FCC8B" w14:textId="76BC5134" w:rsidR="00F95301" w:rsidRDefault="00F95301" w:rsidP="00F95301">
      <w:r>
        <w:t>Чтобы установить прило</w:t>
      </w:r>
      <w:r>
        <w:t>жение, пользователю необходимо:</w:t>
      </w:r>
    </w:p>
    <w:p w14:paraId="2D6E7C3F" w14:textId="77777777" w:rsidR="00F95301" w:rsidRDefault="00F95301" w:rsidP="00D21966">
      <w:pPr>
        <w:pStyle w:val="a0"/>
        <w:numPr>
          <w:ilvl w:val="0"/>
          <w:numId w:val="7"/>
        </w:numPr>
      </w:pPr>
      <w:r>
        <w:t xml:space="preserve">Скопировать файл </w:t>
      </w:r>
      <w:proofErr w:type="spellStart"/>
      <w:r>
        <w:t>Пират</w:t>
      </w:r>
      <w:r>
        <w:t>.apk</w:t>
      </w:r>
      <w:proofErr w:type="spellEnd"/>
      <w:r>
        <w:t xml:space="preserve"> с USB-носителя (или загрузить его из облака);</w:t>
      </w:r>
    </w:p>
    <w:p w14:paraId="2089F175" w14:textId="77777777" w:rsidR="00F95301" w:rsidRDefault="00F95301" w:rsidP="00D21966">
      <w:pPr>
        <w:pStyle w:val="a0"/>
        <w:numPr>
          <w:ilvl w:val="0"/>
          <w:numId w:val="7"/>
        </w:numPr>
      </w:pPr>
      <w:r>
        <w:t xml:space="preserve">На устройстве с ОС </w:t>
      </w:r>
      <w:proofErr w:type="spellStart"/>
      <w:r>
        <w:t>Android</w:t>
      </w:r>
      <w:proofErr w:type="spellEnd"/>
      <w:r>
        <w:t xml:space="preserve"> разрешить установку из неизвестных источников (в настройках безопасности);</w:t>
      </w:r>
    </w:p>
    <w:p w14:paraId="2EDD6565" w14:textId="77777777" w:rsidR="00F95301" w:rsidRDefault="00F95301" w:rsidP="00D21966">
      <w:pPr>
        <w:pStyle w:val="a0"/>
        <w:numPr>
          <w:ilvl w:val="0"/>
          <w:numId w:val="7"/>
        </w:numPr>
      </w:pPr>
      <w:r>
        <w:t>Нажать на файл</w:t>
      </w:r>
      <w:r>
        <w:t xml:space="preserve"> </w:t>
      </w:r>
      <w:proofErr w:type="spellStart"/>
      <w:r>
        <w:t>Пират</w:t>
      </w:r>
      <w:r>
        <w:t>.apk</w:t>
      </w:r>
      <w:proofErr w:type="spellEnd"/>
      <w:r>
        <w:t xml:space="preserve"> и подтвердить установку;</w:t>
      </w:r>
    </w:p>
    <w:p w14:paraId="4D478977" w14:textId="7E879759" w:rsidR="00E1127F" w:rsidRPr="00CB2C29" w:rsidRDefault="00F95301" w:rsidP="00D21966">
      <w:pPr>
        <w:pStyle w:val="a0"/>
        <w:numPr>
          <w:ilvl w:val="0"/>
          <w:numId w:val="7"/>
        </w:numPr>
      </w:pPr>
      <w:r>
        <w:t>После завершения установки запустить приложение через значок на главном экране.</w:t>
      </w:r>
    </w:p>
    <w:p w14:paraId="52EDEC11" w14:textId="6BB75B44" w:rsidR="00A52CF3" w:rsidRPr="00C97808" w:rsidRDefault="00535114" w:rsidP="00C97808">
      <w:pPr>
        <w:pStyle w:val="2"/>
      </w:pPr>
      <w:bookmarkStart w:id="11" w:name="_Toc199931046"/>
      <w:r w:rsidRPr="00C97808">
        <w:t>Проверк</w:t>
      </w:r>
      <w:r w:rsidR="00D81407" w:rsidRPr="00C97808">
        <w:t>а</w:t>
      </w:r>
      <w:r w:rsidRPr="00C97808">
        <w:t xml:space="preserve"> работоспособности</w:t>
      </w:r>
      <w:r w:rsidR="00D81407" w:rsidRPr="00C97808">
        <w:t xml:space="preserve"> системы</w:t>
      </w:r>
      <w:bookmarkEnd w:id="11"/>
    </w:p>
    <w:p w14:paraId="1DB4598B" w14:textId="482B327F" w:rsidR="00F95301" w:rsidRDefault="00F95301" w:rsidP="00F95301">
      <w:r>
        <w:t>Порядок провер</w:t>
      </w:r>
      <w:r>
        <w:t>ки функциональности приложения:</w:t>
      </w:r>
    </w:p>
    <w:p w14:paraId="4CFBE27C" w14:textId="66561733" w:rsidR="00F95301" w:rsidRDefault="00F95301" w:rsidP="00D21966">
      <w:pPr>
        <w:pStyle w:val="a0"/>
        <w:numPr>
          <w:ilvl w:val="0"/>
          <w:numId w:val="8"/>
        </w:numPr>
      </w:pPr>
      <w:r>
        <w:t>запустить приложение «Пират</w:t>
      </w:r>
      <w:r>
        <w:t>»;</w:t>
      </w:r>
    </w:p>
    <w:p w14:paraId="67FDE6FC" w14:textId="77777777" w:rsidR="002D7295" w:rsidRDefault="00F95301" w:rsidP="00D21966">
      <w:pPr>
        <w:pStyle w:val="a0"/>
        <w:numPr>
          <w:ilvl w:val="0"/>
          <w:numId w:val="8"/>
        </w:numPr>
      </w:pPr>
      <w:r>
        <w:t>на экране входа ввести зарегистрированную электронную почту или пройти регистрацию, указав вес, рост, возраст, пол и уровень активности;</w:t>
      </w:r>
    </w:p>
    <w:p w14:paraId="49AB171F" w14:textId="77777777" w:rsidR="002D7295" w:rsidRDefault="00F95301" w:rsidP="00D21966">
      <w:pPr>
        <w:pStyle w:val="a0"/>
        <w:numPr>
          <w:ilvl w:val="0"/>
          <w:numId w:val="8"/>
        </w:numPr>
      </w:pPr>
      <w:r>
        <w:t>убедиться, что после входа отображается главный экран с круговым индикатором КБЖУ;</w:t>
      </w:r>
    </w:p>
    <w:p w14:paraId="6E4703DA" w14:textId="77777777" w:rsidR="002D7295" w:rsidRDefault="00F95301" w:rsidP="00D21966">
      <w:pPr>
        <w:pStyle w:val="a0"/>
        <w:numPr>
          <w:ilvl w:val="0"/>
          <w:numId w:val="8"/>
        </w:numPr>
      </w:pPr>
      <w:r>
        <w:t>нажать на кнопку «Добавить приём пищи» и выбрать, например, «Завтрак»;</w:t>
      </w:r>
    </w:p>
    <w:p w14:paraId="049302C1" w14:textId="77777777" w:rsidR="002D7295" w:rsidRDefault="00F95301" w:rsidP="00D21966">
      <w:pPr>
        <w:pStyle w:val="a0"/>
        <w:numPr>
          <w:ilvl w:val="0"/>
          <w:numId w:val="8"/>
        </w:numPr>
      </w:pPr>
      <w:r>
        <w:t>использовать сканер упаковки: навести камеру на состав продукта — приложение должно распознать текст и отобразить данные о КБЖУ;</w:t>
      </w:r>
    </w:p>
    <w:p w14:paraId="3A82372E" w14:textId="77777777" w:rsidR="002D7295" w:rsidRDefault="00F95301" w:rsidP="00D21966">
      <w:pPr>
        <w:pStyle w:val="a0"/>
        <w:numPr>
          <w:ilvl w:val="0"/>
          <w:numId w:val="8"/>
        </w:numPr>
      </w:pPr>
      <w:r>
        <w:t>вручную найти продукт через строку поиска и добавить его в приём пищи;</w:t>
      </w:r>
    </w:p>
    <w:p w14:paraId="73D422CD" w14:textId="77777777" w:rsidR="002D7295" w:rsidRDefault="00F95301" w:rsidP="00D21966">
      <w:pPr>
        <w:pStyle w:val="a0"/>
        <w:numPr>
          <w:ilvl w:val="0"/>
          <w:numId w:val="8"/>
        </w:numPr>
      </w:pPr>
      <w:r>
        <w:t>добавить продукт из раздела «Избранное» (предварительно сохранив любой продукт туда);</w:t>
      </w:r>
    </w:p>
    <w:p w14:paraId="5FEDD777" w14:textId="1E23B867" w:rsidR="002D7295" w:rsidRDefault="002D7295" w:rsidP="00D21966">
      <w:pPr>
        <w:pStyle w:val="a0"/>
        <w:numPr>
          <w:ilvl w:val="0"/>
          <w:numId w:val="8"/>
        </w:numPr>
      </w:pPr>
      <w:r>
        <w:t xml:space="preserve">после набора продуктов выбрать какое-либо из предложенных блюд; </w:t>
      </w:r>
    </w:p>
    <w:p w14:paraId="387819EA" w14:textId="77777777" w:rsidR="002D7295" w:rsidRDefault="00F95301" w:rsidP="00D21966">
      <w:pPr>
        <w:pStyle w:val="a0"/>
        <w:numPr>
          <w:ilvl w:val="0"/>
          <w:numId w:val="8"/>
        </w:numPr>
      </w:pPr>
      <w:r>
        <w:t>перейти в раздел «Сводка» и убедиться, что отображаются значения калорий, белков, жиров, углеводов и графики;</w:t>
      </w:r>
    </w:p>
    <w:p w14:paraId="3F91EE67" w14:textId="77777777" w:rsidR="002D7295" w:rsidRDefault="00F95301" w:rsidP="00D21966">
      <w:pPr>
        <w:pStyle w:val="a0"/>
        <w:numPr>
          <w:ilvl w:val="0"/>
          <w:numId w:val="8"/>
        </w:numPr>
      </w:pPr>
      <w:r>
        <w:t>открыть «Личный кабинет» и изменить, например, вес — убедиться, что цели по КБЖУ пересчитываются;</w:t>
      </w:r>
    </w:p>
    <w:p w14:paraId="58E8B06E" w14:textId="77777777" w:rsidR="002D7295" w:rsidRDefault="00F95301" w:rsidP="00D21966">
      <w:pPr>
        <w:pStyle w:val="a0"/>
        <w:numPr>
          <w:ilvl w:val="0"/>
          <w:numId w:val="8"/>
        </w:numPr>
      </w:pPr>
      <w:r>
        <w:t>активировать функцию «Водный баланс», провери</w:t>
      </w:r>
      <w:r w:rsidR="002D7295">
        <w:t>ть появление уведомлений</w:t>
      </w:r>
      <w:r>
        <w:t>;</w:t>
      </w:r>
    </w:p>
    <w:p w14:paraId="726838F6" w14:textId="77777777" w:rsidR="002D7295" w:rsidRDefault="00F95301" w:rsidP="00D21966">
      <w:pPr>
        <w:pStyle w:val="a0"/>
        <w:numPr>
          <w:ilvl w:val="0"/>
          <w:numId w:val="8"/>
        </w:numPr>
      </w:pPr>
      <w:r>
        <w:lastRenderedPageBreak/>
        <w:t>убедиться, что все кнопки интерфейса реагируют на нажатие и осуществляют переходы в соответствии с описанием в техническом задании.</w:t>
      </w:r>
    </w:p>
    <w:p w14:paraId="0C0EBE8D" w14:textId="235E2E87" w:rsidR="00935875" w:rsidRPr="002D7295" w:rsidRDefault="00F95301" w:rsidP="002D7295">
      <w:r>
        <w:t>Если все перечисленные действия выполняются корректно и без сбоев, приложение считается работоспособным.</w:t>
      </w:r>
    </w:p>
    <w:p w14:paraId="5E334603" w14:textId="053EB0AE" w:rsidR="00674C8A" w:rsidRPr="0039129B" w:rsidRDefault="00E61B22" w:rsidP="0039129B">
      <w:pPr>
        <w:pStyle w:val="1"/>
      </w:pPr>
      <w:bookmarkStart w:id="12" w:name="_Toc199931047"/>
      <w:r w:rsidRPr="0039129B">
        <w:lastRenderedPageBreak/>
        <w:t>О</w:t>
      </w:r>
      <w:r w:rsidR="00FC6AE0" w:rsidRPr="0039129B">
        <w:t>писание</w:t>
      </w:r>
      <w:r w:rsidRPr="0039129B">
        <w:t xml:space="preserve"> </w:t>
      </w:r>
      <w:r w:rsidR="00674C8A" w:rsidRPr="0039129B">
        <w:t>операций</w:t>
      </w:r>
      <w:bookmarkEnd w:id="12"/>
    </w:p>
    <w:p w14:paraId="6BC5C6BC" w14:textId="77777777" w:rsidR="00935875" w:rsidRPr="0039129B" w:rsidRDefault="00935875" w:rsidP="0039129B">
      <w:pPr>
        <w:pStyle w:val="2"/>
      </w:pPr>
      <w:bookmarkStart w:id="13" w:name="_Toc199257981"/>
      <w:bookmarkStart w:id="14" w:name="_Toc199931048"/>
      <w:r w:rsidRPr="0039129B">
        <w:t>Описание выполняемых функций, задач, процедур</w:t>
      </w:r>
      <w:bookmarkEnd w:id="13"/>
      <w:bookmarkEnd w:id="14"/>
    </w:p>
    <w:p w14:paraId="70081E59" w14:textId="63D9D29C" w:rsidR="00935875" w:rsidRPr="0039129B" w:rsidRDefault="002D7295" w:rsidP="0039129B">
      <w:pPr>
        <w:pStyle w:val="3"/>
      </w:pPr>
      <w:r>
        <w:t>Вход в приложение</w:t>
      </w:r>
    </w:p>
    <w:p w14:paraId="7725A5A5" w14:textId="286407F7" w:rsidR="00D82B13" w:rsidRDefault="00D82B13" w:rsidP="00D82B13">
      <w:r>
        <w:t>Функция входа позволяет пользователю начать работу с приложением.</w:t>
      </w:r>
    </w:p>
    <w:p w14:paraId="03668055" w14:textId="20925265" w:rsidR="00D82B13" w:rsidRDefault="00D82B13" w:rsidP="00D82B13">
      <w:r>
        <w:t>Порядок выполнения:</w:t>
      </w:r>
    </w:p>
    <w:p w14:paraId="64041C3C" w14:textId="77777777" w:rsidR="00D82B13" w:rsidRDefault="00D82B13" w:rsidP="00D21966">
      <w:pPr>
        <w:pStyle w:val="a0"/>
        <w:numPr>
          <w:ilvl w:val="0"/>
          <w:numId w:val="9"/>
        </w:numPr>
      </w:pPr>
      <w:r>
        <w:t>запустить приложение «Пират</w:t>
      </w:r>
      <w:r>
        <w:t>»;</w:t>
      </w:r>
    </w:p>
    <w:p w14:paraId="77A8380B" w14:textId="77777777" w:rsidR="00D82B13" w:rsidRDefault="00D82B13" w:rsidP="00D21966">
      <w:pPr>
        <w:pStyle w:val="a0"/>
        <w:numPr>
          <w:ilvl w:val="0"/>
          <w:numId w:val="9"/>
        </w:numPr>
      </w:pPr>
      <w:r>
        <w:t>на экране входа указать адрес электронной почты, использованный при предыдущей регистрации, либо пройти регистрацию, если приложение устанавливается впервые.</w:t>
      </w:r>
    </w:p>
    <w:p w14:paraId="29216EE6" w14:textId="304D728E" w:rsidR="00935875" w:rsidRPr="0039129B" w:rsidRDefault="00D82B13" w:rsidP="00D82B13">
      <w:r>
        <w:t>В результате открывается главный экран приложения с индикатором выполнения дневных целей по КБЖУ.</w:t>
      </w:r>
    </w:p>
    <w:p w14:paraId="02A8338B" w14:textId="2AB8BBF1" w:rsidR="00935875" w:rsidRPr="0039129B" w:rsidRDefault="00D82B13" w:rsidP="0039129B">
      <w:pPr>
        <w:pStyle w:val="3"/>
      </w:pPr>
      <w:r>
        <w:t>Регистрация и настройка профиля</w:t>
      </w:r>
    </w:p>
    <w:p w14:paraId="7EF5D645" w14:textId="446C0FCC" w:rsidR="00D82B13" w:rsidRDefault="00D82B13" w:rsidP="00D82B13">
      <w:r>
        <w:t>Пользователь при первом запуске обязан заполнить анкетные данные: вес, рост, возраст, пол и уровень физической активности.</w:t>
      </w:r>
    </w:p>
    <w:p w14:paraId="3ED5888A" w14:textId="1A1AA09A" w:rsidR="00D82B13" w:rsidRDefault="00D82B13" w:rsidP="00D82B13">
      <w:r>
        <w:t>Эти данные используются для расчёта суточной нормы калорий и целевых значений белков, жиров и углеводов п</w:t>
      </w:r>
      <w:r>
        <w:t xml:space="preserve">о формуле </w:t>
      </w:r>
      <w:proofErr w:type="spellStart"/>
      <w:r>
        <w:t>Миффлина</w:t>
      </w:r>
      <w:proofErr w:type="spellEnd"/>
      <w:r>
        <w:t xml:space="preserve"> — Сан </w:t>
      </w:r>
      <w:proofErr w:type="spellStart"/>
      <w:r>
        <w:t>Жеора</w:t>
      </w:r>
      <w:proofErr w:type="spellEnd"/>
      <w:r>
        <w:t>.</w:t>
      </w:r>
    </w:p>
    <w:p w14:paraId="43B7FD3C" w14:textId="1D54AD99" w:rsidR="00935875" w:rsidRPr="0039129B" w:rsidRDefault="00EB2037" w:rsidP="0039129B">
      <w:pPr>
        <w:pStyle w:val="3"/>
      </w:pPr>
      <w:r>
        <w:t>Учёт приёма пищи</w:t>
      </w:r>
    </w:p>
    <w:p w14:paraId="1B25C5A1" w14:textId="0160D0E2" w:rsidR="00EB2037" w:rsidRDefault="00EB2037" w:rsidP="00EB2037">
      <w:r>
        <w:t>Пользователь может добавить продукт в текущий приём пищи (завтрак, обед, ужин и т.д.) одним из способов:</w:t>
      </w:r>
    </w:p>
    <w:p w14:paraId="52AB78D0" w14:textId="77777777" w:rsidR="00EB2037" w:rsidRDefault="00EB2037" w:rsidP="00D21966">
      <w:pPr>
        <w:pStyle w:val="a0"/>
        <w:numPr>
          <w:ilvl w:val="0"/>
          <w:numId w:val="10"/>
        </w:numPr>
      </w:pPr>
      <w:r>
        <w:t>с помощью сканера состава с упаковки (OCR-распознавание текста с этикетки);</w:t>
      </w:r>
    </w:p>
    <w:p w14:paraId="464E108E" w14:textId="77777777" w:rsidR="00EB2037" w:rsidRDefault="00EB2037" w:rsidP="00D21966">
      <w:pPr>
        <w:pStyle w:val="a0"/>
        <w:numPr>
          <w:ilvl w:val="0"/>
          <w:numId w:val="10"/>
        </w:numPr>
      </w:pPr>
      <w:r>
        <w:t>через строку поиска в каталоге продуктов;</w:t>
      </w:r>
    </w:p>
    <w:p w14:paraId="20C903D3" w14:textId="3BDE0462" w:rsidR="00EB2037" w:rsidRDefault="00EB2037" w:rsidP="00D21966">
      <w:pPr>
        <w:pStyle w:val="a0"/>
        <w:numPr>
          <w:ilvl w:val="0"/>
          <w:numId w:val="10"/>
        </w:numPr>
      </w:pPr>
      <w:r>
        <w:t>выбором из раздела «Избранное», где сохранены часто употребляемые продукты.</w:t>
      </w:r>
    </w:p>
    <w:p w14:paraId="5521C02F" w14:textId="6AC85B8F" w:rsidR="00935875" w:rsidRPr="0039129B" w:rsidRDefault="00EB2037" w:rsidP="0039129B">
      <w:pPr>
        <w:pStyle w:val="3"/>
      </w:pPr>
      <w:r>
        <w:t xml:space="preserve">Просмотр сводной информации </w:t>
      </w:r>
    </w:p>
    <w:p w14:paraId="3600DB71" w14:textId="3AE6D1C6" w:rsidR="00EB2037" w:rsidRDefault="00EB2037" w:rsidP="00EB2037">
      <w:pPr>
        <w:ind w:left="851" w:firstLine="0"/>
      </w:pPr>
      <w:r>
        <w:t>Пользователь может перейти в раздел «Сводка», где отображаются:</w:t>
      </w:r>
    </w:p>
    <w:p w14:paraId="46129D3C" w14:textId="77777777" w:rsidR="00EB2037" w:rsidRDefault="00EB2037" w:rsidP="00D21966">
      <w:pPr>
        <w:pStyle w:val="a0"/>
        <w:numPr>
          <w:ilvl w:val="0"/>
          <w:numId w:val="11"/>
        </w:numPr>
      </w:pPr>
      <w:r>
        <w:t>фактические и целевые значения КБЖУ за выбранный день;</w:t>
      </w:r>
    </w:p>
    <w:p w14:paraId="53224A2D" w14:textId="77777777" w:rsidR="00EB2037" w:rsidRDefault="00EB2037" w:rsidP="00D21966">
      <w:pPr>
        <w:pStyle w:val="a0"/>
        <w:numPr>
          <w:ilvl w:val="0"/>
          <w:numId w:val="11"/>
        </w:numPr>
      </w:pPr>
      <w:r>
        <w:t xml:space="preserve">графики динамики потребления </w:t>
      </w:r>
      <w:proofErr w:type="spellStart"/>
      <w:r>
        <w:t>макронутриентов</w:t>
      </w:r>
      <w:proofErr w:type="spellEnd"/>
      <w:r>
        <w:t>;</w:t>
      </w:r>
    </w:p>
    <w:p w14:paraId="720A1F78" w14:textId="7DF54E98" w:rsidR="00935875" w:rsidRDefault="00EB2037" w:rsidP="00D21966">
      <w:pPr>
        <w:pStyle w:val="a0"/>
        <w:numPr>
          <w:ilvl w:val="0"/>
          <w:numId w:val="11"/>
        </w:numPr>
      </w:pPr>
      <w:r>
        <w:t>автоматические рекомендации при превышении норм (например, «Снизьте потребление жиров»).</w:t>
      </w:r>
    </w:p>
    <w:p w14:paraId="37A63E03" w14:textId="7D7808E3" w:rsidR="00EB2037" w:rsidRDefault="00EB2037" w:rsidP="00EB2037">
      <w:pPr>
        <w:pStyle w:val="3"/>
      </w:pPr>
      <w:r>
        <w:t>Управление историей и избранным</w:t>
      </w:r>
    </w:p>
    <w:p w14:paraId="1BC472FB" w14:textId="254F8C69" w:rsidR="00EB2037" w:rsidRDefault="00EB2037" w:rsidP="00EB2037">
      <w:pPr>
        <w:pStyle w:val="a0"/>
        <w:numPr>
          <w:ilvl w:val="0"/>
          <w:numId w:val="0"/>
        </w:numPr>
        <w:ind w:left="851"/>
      </w:pPr>
      <w:r>
        <w:t>Пользователь может:</w:t>
      </w:r>
    </w:p>
    <w:p w14:paraId="3767386A" w14:textId="77777777" w:rsidR="00EB2037" w:rsidRDefault="00EB2037" w:rsidP="00D21966">
      <w:pPr>
        <w:pStyle w:val="a0"/>
        <w:numPr>
          <w:ilvl w:val="0"/>
          <w:numId w:val="12"/>
        </w:numPr>
      </w:pPr>
      <w:r>
        <w:lastRenderedPageBreak/>
        <w:t>просматривать список ранее добавленных или просмотренных продуктов во вкладке «История»;</w:t>
      </w:r>
    </w:p>
    <w:p w14:paraId="6F08BA52" w14:textId="0DEC0FEE" w:rsidR="00EB2037" w:rsidRDefault="00EB2037" w:rsidP="00D21966">
      <w:pPr>
        <w:pStyle w:val="a0"/>
        <w:numPr>
          <w:ilvl w:val="0"/>
          <w:numId w:val="12"/>
        </w:numPr>
      </w:pPr>
      <w:r>
        <w:t>добавлять продукты в «Избранное» для быстрого доступа в будущем.</w:t>
      </w:r>
    </w:p>
    <w:p w14:paraId="342BD3A3" w14:textId="5939D1F0" w:rsidR="00EB2037" w:rsidRDefault="00EB2037" w:rsidP="00EB2037">
      <w:pPr>
        <w:pStyle w:val="3"/>
      </w:pPr>
      <w:r>
        <w:t>«Функция водный баланс»</w:t>
      </w:r>
    </w:p>
    <w:p w14:paraId="119CE429" w14:textId="77777777" w:rsidR="00EB2037" w:rsidRDefault="00EB2037" w:rsidP="00EB2037">
      <w:pPr>
        <w:pStyle w:val="a0"/>
        <w:numPr>
          <w:ilvl w:val="0"/>
          <w:numId w:val="0"/>
        </w:numPr>
        <w:ind w:left="851"/>
      </w:pPr>
      <w:r>
        <w:t>При активации данной функции:</w:t>
      </w:r>
    </w:p>
    <w:p w14:paraId="2268E328" w14:textId="77777777" w:rsidR="00EB2037" w:rsidRDefault="00EB2037" w:rsidP="00D21966">
      <w:pPr>
        <w:pStyle w:val="a0"/>
        <w:numPr>
          <w:ilvl w:val="0"/>
          <w:numId w:val="13"/>
        </w:numPr>
      </w:pPr>
      <w:r>
        <w:t>рассчитывается индивидуальная суточная норма потребления воды;</w:t>
      </w:r>
    </w:p>
    <w:p w14:paraId="5CD101AB" w14:textId="2CDF3CCA" w:rsidR="00EB2037" w:rsidRDefault="00EB2037" w:rsidP="00D21966">
      <w:pPr>
        <w:pStyle w:val="a0"/>
        <w:numPr>
          <w:ilvl w:val="0"/>
          <w:numId w:val="13"/>
        </w:numPr>
      </w:pPr>
      <w:r>
        <w:t>настраивается расписание уведомлений с напоминаниями о необходимости пить воду.</w:t>
      </w:r>
    </w:p>
    <w:p w14:paraId="0B2BE143" w14:textId="54E36328" w:rsidR="00EB2037" w:rsidRDefault="00EB2037" w:rsidP="00EB2037">
      <w:pPr>
        <w:pStyle w:val="3"/>
      </w:pPr>
      <w:r>
        <w:t>Завершение работы с приложением</w:t>
      </w:r>
    </w:p>
    <w:p w14:paraId="59FB7AE6" w14:textId="6685A1DB" w:rsidR="00EB2037" w:rsidRDefault="00EB2037" w:rsidP="00EB2037">
      <w:pPr>
        <w:pStyle w:val="a0"/>
        <w:numPr>
          <w:ilvl w:val="0"/>
          <w:numId w:val="0"/>
        </w:numPr>
        <w:ind w:left="851"/>
      </w:pPr>
      <w:r>
        <w:t>Работа с приложением завершается:</w:t>
      </w:r>
    </w:p>
    <w:p w14:paraId="11631171" w14:textId="77777777" w:rsidR="00EB2037" w:rsidRDefault="00EB2037" w:rsidP="00D21966">
      <w:pPr>
        <w:pStyle w:val="a0"/>
        <w:numPr>
          <w:ilvl w:val="0"/>
          <w:numId w:val="14"/>
        </w:numPr>
      </w:pPr>
      <w:r>
        <w:t>при переходе в фоновое состояние (нажатие кнопки «Домой» или переключение на другое приложение);</w:t>
      </w:r>
    </w:p>
    <w:p w14:paraId="59EB4E2B" w14:textId="65ACDC70" w:rsidR="00EB2037" w:rsidRPr="0039129B" w:rsidRDefault="00EB2037" w:rsidP="00EB2037">
      <w:pPr>
        <w:pStyle w:val="a0"/>
        <w:numPr>
          <w:ilvl w:val="0"/>
          <w:numId w:val="0"/>
        </w:numPr>
        <w:ind w:left="851"/>
      </w:pPr>
      <w:r>
        <w:t>Приложение не требует явного «выхода» — все данные сохраняются автоматически.</w:t>
      </w:r>
    </w:p>
    <w:p w14:paraId="36E79EFE" w14:textId="77777777" w:rsidR="00935875" w:rsidRPr="00C97808" w:rsidRDefault="00935875" w:rsidP="00C97808">
      <w:pPr>
        <w:pStyle w:val="1"/>
      </w:pPr>
      <w:bookmarkStart w:id="15" w:name="_Toc199258002"/>
      <w:bookmarkStart w:id="16" w:name="_Toc199931064"/>
      <w:r w:rsidRPr="00C97808">
        <w:lastRenderedPageBreak/>
        <w:t>Аварийные ситуации</w:t>
      </w:r>
      <w:bookmarkEnd w:id="15"/>
      <w:bookmarkEnd w:id="16"/>
    </w:p>
    <w:p w14:paraId="0640B791" w14:textId="77777777" w:rsidR="00935875" w:rsidRPr="00C97808" w:rsidRDefault="00935875" w:rsidP="00D21966">
      <w:pPr>
        <w:pStyle w:val="2"/>
        <w:numPr>
          <w:ilvl w:val="1"/>
          <w:numId w:val="6"/>
        </w:numPr>
      </w:pPr>
      <w:bookmarkStart w:id="17" w:name="_Toc199258003"/>
      <w:bookmarkStart w:id="18" w:name="_Toc199931065"/>
      <w:r w:rsidRPr="00C97808">
        <w:t>Действия в случае несоблюдения условий выполнения техпроцесса</w:t>
      </w:r>
      <w:bookmarkEnd w:id="17"/>
      <w:bookmarkEnd w:id="18"/>
      <w:r w:rsidRPr="00C97808">
        <w:t xml:space="preserve">  </w:t>
      </w:r>
    </w:p>
    <w:p w14:paraId="7BCEF789" w14:textId="77777777" w:rsidR="00935875" w:rsidRDefault="00935875" w:rsidP="00C97808">
      <w:r>
        <w:t>При возникновении обстоятельств, нарушивших условия технологического процесса пользователю необходимо выполнить следующие действия:</w:t>
      </w:r>
    </w:p>
    <w:p w14:paraId="4DFB3602" w14:textId="164A9C28" w:rsidR="00935875" w:rsidRPr="00C97808" w:rsidRDefault="00935875" w:rsidP="00C97808">
      <w:pPr>
        <w:pStyle w:val="a0"/>
      </w:pPr>
      <w:r w:rsidRPr="00C97808">
        <w:t>завершить испол</w:t>
      </w:r>
      <w:r w:rsidR="00560939">
        <w:t>нение приложения</w:t>
      </w:r>
      <w:r w:rsidRPr="00C97808">
        <w:t>;</w:t>
      </w:r>
      <w:r w:rsidR="00072CA4">
        <w:t xml:space="preserve"> </w:t>
      </w:r>
    </w:p>
    <w:p w14:paraId="3953D2A7" w14:textId="31773F3A" w:rsidR="00935875" w:rsidRPr="00C97808" w:rsidRDefault="00935875" w:rsidP="00C97808">
      <w:pPr>
        <w:pStyle w:val="a0"/>
      </w:pPr>
      <w:r w:rsidRPr="00C97808">
        <w:t>осуществить пров</w:t>
      </w:r>
      <w:r w:rsidR="00560939">
        <w:t>ерку работоспособности</w:t>
      </w:r>
      <w:bookmarkStart w:id="19" w:name="_GoBack"/>
      <w:bookmarkEnd w:id="19"/>
      <w:r w:rsidRPr="00C97808">
        <w:t>, путем последующего запуска;</w:t>
      </w:r>
    </w:p>
    <w:p w14:paraId="5FC52808" w14:textId="77777777" w:rsidR="00935875" w:rsidRPr="00C97808" w:rsidRDefault="00935875" w:rsidP="00C97808">
      <w:pPr>
        <w:pStyle w:val="a0"/>
      </w:pPr>
      <w:r w:rsidRPr="00C97808">
        <w:t>если после данных событий пользователем обнаружена некорректная работа системы, то необходимо переходить к действиям, описанным в пункте 5.2 настоящего документа.</w:t>
      </w:r>
    </w:p>
    <w:p w14:paraId="299DB32B" w14:textId="77777777" w:rsidR="00935875" w:rsidRPr="00C97808" w:rsidRDefault="00935875" w:rsidP="00D21966">
      <w:pPr>
        <w:pStyle w:val="2"/>
        <w:numPr>
          <w:ilvl w:val="1"/>
          <w:numId w:val="6"/>
        </w:numPr>
        <w:ind w:left="0" w:firstLine="851"/>
      </w:pPr>
      <w:bookmarkStart w:id="20" w:name="_Toc199258004"/>
      <w:bookmarkStart w:id="21" w:name="_Toc199931066"/>
      <w:r w:rsidRPr="00C97808">
        <w:t>Действия по восстановления программы</w:t>
      </w:r>
      <w:bookmarkEnd w:id="20"/>
      <w:bookmarkEnd w:id="21"/>
    </w:p>
    <w:p w14:paraId="21EF408E" w14:textId="1496C721" w:rsidR="00935875" w:rsidRDefault="00560939" w:rsidP="00C97808">
      <w:r>
        <w:t>Для восстановления приложения</w:t>
      </w:r>
      <w:r w:rsidR="00935875">
        <w:t xml:space="preserve"> пользователю необходимо предпринять следующие действия:</w:t>
      </w:r>
    </w:p>
    <w:p w14:paraId="728C4972" w14:textId="77777777" w:rsidR="00935875" w:rsidRPr="00C97808" w:rsidRDefault="00935875" w:rsidP="00C97808">
      <w:pPr>
        <w:pStyle w:val="a0"/>
      </w:pPr>
      <w:r w:rsidRPr="00C97808">
        <w:t>убедиться в неработоспособности программы;</w:t>
      </w:r>
    </w:p>
    <w:p w14:paraId="0AEA8DA8" w14:textId="77777777" w:rsidR="00935875" w:rsidRDefault="00935875" w:rsidP="00C97808">
      <w:pPr>
        <w:pStyle w:val="a0"/>
      </w:pPr>
      <w:r w:rsidRPr="00C97808">
        <w:t>удалить текущую версию программы;</w:t>
      </w:r>
    </w:p>
    <w:p w14:paraId="7761F675" w14:textId="638C28AE" w:rsidR="00560939" w:rsidRPr="00C97808" w:rsidRDefault="00560939" w:rsidP="00C97808">
      <w:pPr>
        <w:pStyle w:val="a0"/>
      </w:pPr>
      <w:r>
        <w:t xml:space="preserve">заново скачать программу с </w:t>
      </w:r>
      <w:proofErr w:type="spellStart"/>
      <w:r>
        <w:t>репозитория</w:t>
      </w:r>
      <w:proofErr w:type="spellEnd"/>
      <w:r>
        <w:t xml:space="preserve"> </w:t>
      </w:r>
      <w:r>
        <w:rPr>
          <w:lang w:val="en-US"/>
        </w:rPr>
        <w:t>GitHub</w:t>
      </w:r>
      <w:r>
        <w:t xml:space="preserve">: </w:t>
      </w:r>
      <w:hyperlink r:id="rId11" w:history="1">
        <w:r w:rsidRPr="008932D6">
          <w:rPr>
            <w:rStyle w:val="a6"/>
          </w:rPr>
          <w:t>https://github.com/FreddyFazbear-83/Up_mobile</w:t>
        </w:r>
      </w:hyperlink>
      <w:r>
        <w:t xml:space="preserve">; </w:t>
      </w:r>
    </w:p>
    <w:p w14:paraId="63492797" w14:textId="1797DC8B" w:rsidR="00935875" w:rsidRPr="00C97808" w:rsidRDefault="00935875" w:rsidP="00C97808">
      <w:pPr>
        <w:pStyle w:val="a0"/>
      </w:pPr>
      <w:r w:rsidRPr="00C97808">
        <w:t xml:space="preserve">повторно </w:t>
      </w:r>
      <w:r w:rsidR="006432D0">
        <w:t xml:space="preserve">запустить </w:t>
      </w:r>
      <w:r w:rsidR="00560939">
        <w:rPr>
          <w:lang w:val="en-US"/>
        </w:rPr>
        <w:t xml:space="preserve">приложение. </w:t>
      </w:r>
    </w:p>
    <w:p w14:paraId="0880C997" w14:textId="77777777" w:rsidR="00935875" w:rsidRPr="00C97808" w:rsidRDefault="00935875" w:rsidP="00C97808">
      <w:pPr>
        <w:pStyle w:val="2"/>
      </w:pPr>
      <w:bookmarkStart w:id="22" w:name="_Toc199258005"/>
      <w:bookmarkStart w:id="23" w:name="_Toc199931067"/>
      <w:r w:rsidRPr="00C97808">
        <w:t>Действия в случае обнаружения вмешательства</w:t>
      </w:r>
      <w:bookmarkEnd w:id="22"/>
      <w:bookmarkEnd w:id="23"/>
      <w:r w:rsidRPr="00C97808">
        <w:t xml:space="preserve"> </w:t>
      </w:r>
    </w:p>
    <w:p w14:paraId="6CB93142" w14:textId="7B443CC5" w:rsidR="00935875" w:rsidRPr="0054136C" w:rsidRDefault="00935875" w:rsidP="00860061">
      <w:r>
        <w:t>При обнаружении стороннего вмешательства необходимо перейти к действиям по восстановлению программы, описанным в пункте 5.2 настоящего документа.</w:t>
      </w:r>
    </w:p>
    <w:p w14:paraId="17A39934" w14:textId="77777777" w:rsidR="00935875" w:rsidRPr="00C97808" w:rsidRDefault="00935875" w:rsidP="00C97808">
      <w:pPr>
        <w:pStyle w:val="2"/>
      </w:pPr>
      <w:bookmarkStart w:id="24" w:name="_Toc199258006"/>
      <w:bookmarkStart w:id="25" w:name="_Toc199931068"/>
      <w:r w:rsidRPr="00C97808">
        <w:t>Действия в других аварийных ситуациях</w:t>
      </w:r>
      <w:bookmarkEnd w:id="24"/>
      <w:bookmarkEnd w:id="25"/>
      <w:r w:rsidRPr="00C97808">
        <w:t xml:space="preserve"> </w:t>
      </w:r>
    </w:p>
    <w:p w14:paraId="7A392CD7" w14:textId="65131318" w:rsidR="00935875" w:rsidRPr="00560939" w:rsidRDefault="00560939" w:rsidP="00C97808">
      <w:r>
        <w:t xml:space="preserve">Перегрузить устройство, если не помогло, то следует заново скачать файл приложения с </w:t>
      </w:r>
      <w:proofErr w:type="spellStart"/>
      <w:r>
        <w:t>репозитория</w:t>
      </w:r>
      <w:proofErr w:type="spellEnd"/>
      <w:r>
        <w:t xml:space="preserve"> </w:t>
      </w:r>
      <w:r>
        <w:rPr>
          <w:lang w:val="en-US"/>
        </w:rPr>
        <w:t>GitHub</w:t>
      </w:r>
      <w:r>
        <w:t xml:space="preserve">: </w:t>
      </w:r>
      <w:r w:rsidRPr="00560939">
        <w:t>https://github.com/FreddyFazbear-83/Up_mobile</w:t>
      </w:r>
    </w:p>
    <w:p w14:paraId="7E7A22D9" w14:textId="77777777" w:rsidR="00935875" w:rsidRPr="0054136C" w:rsidRDefault="00935875" w:rsidP="00935875"/>
    <w:p w14:paraId="2E97CAA8" w14:textId="77777777" w:rsidR="00935875" w:rsidRDefault="00935875" w:rsidP="00935875">
      <w:pPr>
        <w:ind w:firstLine="709"/>
      </w:pPr>
    </w:p>
    <w:p w14:paraId="10465132" w14:textId="77777777" w:rsidR="00935875" w:rsidRDefault="00935875" w:rsidP="00935875">
      <w:pPr>
        <w:ind w:firstLine="0"/>
      </w:pPr>
    </w:p>
    <w:p w14:paraId="74A5AD8C" w14:textId="77777777" w:rsidR="00935875" w:rsidRPr="006D14AB" w:rsidRDefault="00935875" w:rsidP="00935875">
      <w:pPr>
        <w:ind w:firstLine="709"/>
      </w:pPr>
    </w:p>
    <w:p w14:paraId="7B2062F0" w14:textId="3C942EB3" w:rsidR="00127A5A" w:rsidRPr="00C97808" w:rsidRDefault="00140D16" w:rsidP="00C97808">
      <w:pPr>
        <w:pStyle w:val="1"/>
      </w:pPr>
      <w:bookmarkStart w:id="26" w:name="_Toc199931069"/>
      <w:r w:rsidRPr="00C97808">
        <w:lastRenderedPageBreak/>
        <w:t>Рекомендации по освоению</w:t>
      </w:r>
      <w:bookmarkEnd w:id="0"/>
      <w:bookmarkEnd w:id="1"/>
      <w:bookmarkEnd w:id="26"/>
    </w:p>
    <w:p w14:paraId="3A002204" w14:textId="15C70E71" w:rsidR="00F256A3" w:rsidRPr="00401D1C" w:rsidRDefault="00F256A3" w:rsidP="00C97808">
      <w:pPr>
        <w:rPr>
          <w:lang w:eastAsia="en-US" w:bidi="en-US"/>
        </w:rPr>
      </w:pPr>
      <w:r>
        <w:rPr>
          <w:lang w:eastAsia="en-US" w:bidi="en-US"/>
        </w:rPr>
        <w:t xml:space="preserve">Для успешной работы с </w:t>
      </w:r>
      <w:r w:rsidR="0055581D">
        <w:rPr>
          <w:lang w:eastAsia="en-US" w:bidi="en-US"/>
        </w:rPr>
        <w:t>данным приложением,</w:t>
      </w:r>
      <w:r>
        <w:rPr>
          <w:lang w:eastAsia="en-US" w:bidi="en-US"/>
        </w:rPr>
        <w:t xml:space="preserve"> пользователю необходимо </w:t>
      </w:r>
      <w:r>
        <w:t>ознакомиться с данным руководством пользователя.</w:t>
      </w:r>
      <w:r w:rsidR="0055581D">
        <w:t xml:space="preserve">  </w:t>
      </w:r>
    </w:p>
    <w:p w14:paraId="1BD0571B" w14:textId="77777777" w:rsidR="00F256A3" w:rsidRPr="000762EF" w:rsidRDefault="00F256A3" w:rsidP="00F256A3"/>
    <w:sectPr w:rsidR="00F256A3" w:rsidRPr="000762EF" w:rsidSect="00D2756B">
      <w:headerReference w:type="default" r:id="rId12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26ED85" w14:textId="77777777" w:rsidR="00D21966" w:rsidRDefault="00D21966">
      <w:pPr>
        <w:spacing w:before="0" w:line="240" w:lineRule="auto"/>
      </w:pPr>
      <w:r>
        <w:separator/>
      </w:r>
    </w:p>
  </w:endnote>
  <w:endnote w:type="continuationSeparator" w:id="0">
    <w:p w14:paraId="62EA2795" w14:textId="77777777" w:rsidR="00D21966" w:rsidRDefault="00D21966">
      <w:pPr>
        <w:spacing w:before="0" w:line="240" w:lineRule="auto"/>
      </w:pPr>
      <w:r>
        <w:continuationSeparator/>
      </w:r>
    </w:p>
  </w:endnote>
  <w:endnote w:type="continuationNotice" w:id="1">
    <w:p w14:paraId="567AF804" w14:textId="77777777" w:rsidR="00D21966" w:rsidRDefault="00D2196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427B99" w14:textId="77777777" w:rsidR="00D21966" w:rsidRDefault="00D21966" w:rsidP="00990EAC">
      <w:pPr>
        <w:spacing w:before="0" w:line="240" w:lineRule="auto"/>
      </w:pPr>
      <w:r>
        <w:separator/>
      </w:r>
    </w:p>
  </w:footnote>
  <w:footnote w:type="continuationSeparator" w:id="0">
    <w:p w14:paraId="0618A7E8" w14:textId="77777777" w:rsidR="00D21966" w:rsidRDefault="00D21966" w:rsidP="00990EAC">
      <w:pPr>
        <w:spacing w:before="0" w:line="240" w:lineRule="auto"/>
      </w:pPr>
      <w:r>
        <w:continuationSeparator/>
      </w:r>
    </w:p>
  </w:footnote>
  <w:footnote w:type="continuationNotice" w:id="1">
    <w:p w14:paraId="1CF49B6F" w14:textId="77777777" w:rsidR="00D21966" w:rsidRDefault="00D2196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06B065" w14:textId="15B5DD88" w:rsidR="00D2082B" w:rsidRPr="00C17A21" w:rsidRDefault="00D2082B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560939">
      <w:rPr>
        <w:rStyle w:val="af1"/>
        <w:noProof/>
      </w:rPr>
      <w:t>8</w:t>
    </w:r>
    <w:r w:rsidRPr="00C17A21">
      <w:rPr>
        <w:rStyle w:val="af1"/>
      </w:rPr>
      <w:fldChar w:fldCharType="end"/>
    </w:r>
  </w:p>
  <w:p w14:paraId="0AA9F560" w14:textId="77777777" w:rsidR="00D2082B" w:rsidRPr="008E27BF" w:rsidRDefault="00D2082B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13104"/>
    <w:multiLevelType w:val="hybridMultilevel"/>
    <w:tmpl w:val="28DAB282"/>
    <w:lvl w:ilvl="0" w:tplc="AD1CB4BE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21895"/>
    <w:multiLevelType w:val="hybridMultilevel"/>
    <w:tmpl w:val="D7406118"/>
    <w:lvl w:ilvl="0" w:tplc="5F6C0DAC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D47E7A"/>
    <w:multiLevelType w:val="multilevel"/>
    <w:tmpl w:val="DF52D8D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48377F3"/>
    <w:multiLevelType w:val="hybridMultilevel"/>
    <w:tmpl w:val="BA90D41A"/>
    <w:lvl w:ilvl="0" w:tplc="4BC0807C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7" w15:restartNumberingAfterBreak="0">
    <w:nsid w:val="2F307E5F"/>
    <w:multiLevelType w:val="hybridMultilevel"/>
    <w:tmpl w:val="76F618C8"/>
    <w:lvl w:ilvl="0" w:tplc="7A3601C6">
      <w:start w:val="1"/>
      <w:numFmt w:val="decimal"/>
      <w:lvlText w:val="%1.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9" w15:restartNumberingAfterBreak="0">
    <w:nsid w:val="3C3C0CCD"/>
    <w:multiLevelType w:val="hybridMultilevel"/>
    <w:tmpl w:val="885820D4"/>
    <w:lvl w:ilvl="0" w:tplc="7A3601C6">
      <w:start w:val="1"/>
      <w:numFmt w:val="decimal"/>
      <w:lvlText w:val="%1."/>
      <w:lvlJc w:val="left"/>
      <w:pPr>
        <w:ind w:left="0" w:firstLine="85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95E68"/>
    <w:multiLevelType w:val="hybridMultilevel"/>
    <w:tmpl w:val="FA844830"/>
    <w:lvl w:ilvl="0" w:tplc="53F69D9C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501456FC"/>
    <w:multiLevelType w:val="hybridMultilevel"/>
    <w:tmpl w:val="B9AEC86C"/>
    <w:lvl w:ilvl="0" w:tplc="0428CCE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6E591F47"/>
    <w:multiLevelType w:val="hybridMultilevel"/>
    <w:tmpl w:val="5322B5AC"/>
    <w:lvl w:ilvl="0" w:tplc="AD1CB4BE">
      <w:start w:val="1"/>
      <w:numFmt w:val="bullet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9"/>
  </w:num>
  <w:num w:numId="9">
    <w:abstractNumId w:val="5"/>
  </w:num>
  <w:num w:numId="10">
    <w:abstractNumId w:val="11"/>
  </w:num>
  <w:num w:numId="11">
    <w:abstractNumId w:val="10"/>
  </w:num>
  <w:num w:numId="12">
    <w:abstractNumId w:val="12"/>
  </w:num>
  <w:num w:numId="13">
    <w:abstractNumId w:val="1"/>
  </w:num>
  <w:num w:numId="14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A26"/>
    <w:rsid w:val="0000190E"/>
    <w:rsid w:val="00003AF1"/>
    <w:rsid w:val="00015480"/>
    <w:rsid w:val="00020C2C"/>
    <w:rsid w:val="00024473"/>
    <w:rsid w:val="00032359"/>
    <w:rsid w:val="00033833"/>
    <w:rsid w:val="00035A26"/>
    <w:rsid w:val="00037B3E"/>
    <w:rsid w:val="00040D1E"/>
    <w:rsid w:val="0004336A"/>
    <w:rsid w:val="00044093"/>
    <w:rsid w:val="00046056"/>
    <w:rsid w:val="00047515"/>
    <w:rsid w:val="00051403"/>
    <w:rsid w:val="00052ABE"/>
    <w:rsid w:val="0005745E"/>
    <w:rsid w:val="00061F64"/>
    <w:rsid w:val="00066F6D"/>
    <w:rsid w:val="00072CA4"/>
    <w:rsid w:val="000762EF"/>
    <w:rsid w:val="0008146F"/>
    <w:rsid w:val="000934BA"/>
    <w:rsid w:val="00094729"/>
    <w:rsid w:val="00096EC7"/>
    <w:rsid w:val="000A537A"/>
    <w:rsid w:val="000B1DC0"/>
    <w:rsid w:val="000C0C5D"/>
    <w:rsid w:val="000C2A5F"/>
    <w:rsid w:val="000C7B86"/>
    <w:rsid w:val="000C7DE5"/>
    <w:rsid w:val="000D03F3"/>
    <w:rsid w:val="000D211F"/>
    <w:rsid w:val="000D3006"/>
    <w:rsid w:val="000D38ED"/>
    <w:rsid w:val="000D3A15"/>
    <w:rsid w:val="000E1A66"/>
    <w:rsid w:val="000E6490"/>
    <w:rsid w:val="000F0557"/>
    <w:rsid w:val="00104146"/>
    <w:rsid w:val="00106B06"/>
    <w:rsid w:val="0011316B"/>
    <w:rsid w:val="001157C8"/>
    <w:rsid w:val="001223A9"/>
    <w:rsid w:val="001238DC"/>
    <w:rsid w:val="00125BD9"/>
    <w:rsid w:val="001275E2"/>
    <w:rsid w:val="00127A5A"/>
    <w:rsid w:val="0013162A"/>
    <w:rsid w:val="0013287A"/>
    <w:rsid w:val="00140D16"/>
    <w:rsid w:val="00150617"/>
    <w:rsid w:val="00155A8D"/>
    <w:rsid w:val="0016119C"/>
    <w:rsid w:val="001673EC"/>
    <w:rsid w:val="00172DBA"/>
    <w:rsid w:val="00181630"/>
    <w:rsid w:val="00186EFA"/>
    <w:rsid w:val="0019044F"/>
    <w:rsid w:val="001A12C2"/>
    <w:rsid w:val="001A50A1"/>
    <w:rsid w:val="001B065B"/>
    <w:rsid w:val="001B0E64"/>
    <w:rsid w:val="001B3C9B"/>
    <w:rsid w:val="001B794F"/>
    <w:rsid w:val="001D3FB1"/>
    <w:rsid w:val="001E060D"/>
    <w:rsid w:val="001F3C1A"/>
    <w:rsid w:val="001F5E9C"/>
    <w:rsid w:val="001F61FC"/>
    <w:rsid w:val="00200BB2"/>
    <w:rsid w:val="00201037"/>
    <w:rsid w:val="00201509"/>
    <w:rsid w:val="00205D73"/>
    <w:rsid w:val="00217F7D"/>
    <w:rsid w:val="0022580E"/>
    <w:rsid w:val="00230044"/>
    <w:rsid w:val="0023221D"/>
    <w:rsid w:val="00234403"/>
    <w:rsid w:val="00234BD7"/>
    <w:rsid w:val="0023504B"/>
    <w:rsid w:val="00241C37"/>
    <w:rsid w:val="00244671"/>
    <w:rsid w:val="00244AD0"/>
    <w:rsid w:val="002469D0"/>
    <w:rsid w:val="002502BF"/>
    <w:rsid w:val="00256697"/>
    <w:rsid w:val="00263185"/>
    <w:rsid w:val="0026423B"/>
    <w:rsid w:val="00270C38"/>
    <w:rsid w:val="0027121C"/>
    <w:rsid w:val="00276CAB"/>
    <w:rsid w:val="00277614"/>
    <w:rsid w:val="00282150"/>
    <w:rsid w:val="0028375A"/>
    <w:rsid w:val="00287E94"/>
    <w:rsid w:val="00292B29"/>
    <w:rsid w:val="00294EFA"/>
    <w:rsid w:val="002952BC"/>
    <w:rsid w:val="00295D9C"/>
    <w:rsid w:val="00296BBF"/>
    <w:rsid w:val="002A514A"/>
    <w:rsid w:val="002A56D9"/>
    <w:rsid w:val="002C1982"/>
    <w:rsid w:val="002D354A"/>
    <w:rsid w:val="002D5B25"/>
    <w:rsid w:val="002D5ED0"/>
    <w:rsid w:val="002D7295"/>
    <w:rsid w:val="002E28E9"/>
    <w:rsid w:val="002F15DD"/>
    <w:rsid w:val="00303DC8"/>
    <w:rsid w:val="00311E97"/>
    <w:rsid w:val="00312254"/>
    <w:rsid w:val="00312F95"/>
    <w:rsid w:val="00317BF7"/>
    <w:rsid w:val="00323F6E"/>
    <w:rsid w:val="00325696"/>
    <w:rsid w:val="00326605"/>
    <w:rsid w:val="003357CF"/>
    <w:rsid w:val="00342964"/>
    <w:rsid w:val="00347071"/>
    <w:rsid w:val="00347678"/>
    <w:rsid w:val="00350180"/>
    <w:rsid w:val="00351631"/>
    <w:rsid w:val="003552A3"/>
    <w:rsid w:val="00364D74"/>
    <w:rsid w:val="00370436"/>
    <w:rsid w:val="003711B3"/>
    <w:rsid w:val="00372C9E"/>
    <w:rsid w:val="00374EF9"/>
    <w:rsid w:val="00380D25"/>
    <w:rsid w:val="00386F3E"/>
    <w:rsid w:val="00387E10"/>
    <w:rsid w:val="00390EAB"/>
    <w:rsid w:val="0039129B"/>
    <w:rsid w:val="003915BE"/>
    <w:rsid w:val="00393F45"/>
    <w:rsid w:val="00397496"/>
    <w:rsid w:val="003A333B"/>
    <w:rsid w:val="003A4E95"/>
    <w:rsid w:val="003A546E"/>
    <w:rsid w:val="003B2BDF"/>
    <w:rsid w:val="003C2810"/>
    <w:rsid w:val="003C5B14"/>
    <w:rsid w:val="003D3E93"/>
    <w:rsid w:val="003D61D2"/>
    <w:rsid w:val="003D72E8"/>
    <w:rsid w:val="003E0217"/>
    <w:rsid w:val="003E09BF"/>
    <w:rsid w:val="003E1A1B"/>
    <w:rsid w:val="003E22A5"/>
    <w:rsid w:val="003E3B91"/>
    <w:rsid w:val="003E58AE"/>
    <w:rsid w:val="003E72CD"/>
    <w:rsid w:val="003F3F0D"/>
    <w:rsid w:val="00410843"/>
    <w:rsid w:val="00412E47"/>
    <w:rsid w:val="00420C0C"/>
    <w:rsid w:val="004347A5"/>
    <w:rsid w:val="00442256"/>
    <w:rsid w:val="00447629"/>
    <w:rsid w:val="00451E07"/>
    <w:rsid w:val="00455936"/>
    <w:rsid w:val="0045599D"/>
    <w:rsid w:val="004605D9"/>
    <w:rsid w:val="004677DC"/>
    <w:rsid w:val="00471FE2"/>
    <w:rsid w:val="00472A19"/>
    <w:rsid w:val="00475A10"/>
    <w:rsid w:val="0047673E"/>
    <w:rsid w:val="004767CD"/>
    <w:rsid w:val="00477484"/>
    <w:rsid w:val="0048416D"/>
    <w:rsid w:val="004871A8"/>
    <w:rsid w:val="004A0E13"/>
    <w:rsid w:val="004A34C3"/>
    <w:rsid w:val="004A7A41"/>
    <w:rsid w:val="004B0C8E"/>
    <w:rsid w:val="004B0F88"/>
    <w:rsid w:val="004B7636"/>
    <w:rsid w:val="004C5524"/>
    <w:rsid w:val="004F4D49"/>
    <w:rsid w:val="004F76B2"/>
    <w:rsid w:val="005008C8"/>
    <w:rsid w:val="005017B0"/>
    <w:rsid w:val="00503505"/>
    <w:rsid w:val="005040DD"/>
    <w:rsid w:val="0051150B"/>
    <w:rsid w:val="00512B60"/>
    <w:rsid w:val="005143D3"/>
    <w:rsid w:val="00514790"/>
    <w:rsid w:val="00514894"/>
    <w:rsid w:val="00514CFD"/>
    <w:rsid w:val="00524056"/>
    <w:rsid w:val="00530053"/>
    <w:rsid w:val="00531E80"/>
    <w:rsid w:val="005343A0"/>
    <w:rsid w:val="005343B2"/>
    <w:rsid w:val="00535114"/>
    <w:rsid w:val="00535C23"/>
    <w:rsid w:val="00541DD4"/>
    <w:rsid w:val="00544617"/>
    <w:rsid w:val="005524E9"/>
    <w:rsid w:val="00554344"/>
    <w:rsid w:val="00555180"/>
    <w:rsid w:val="0055581D"/>
    <w:rsid w:val="00555E69"/>
    <w:rsid w:val="0056079D"/>
    <w:rsid w:val="00560939"/>
    <w:rsid w:val="00561F8C"/>
    <w:rsid w:val="0057389A"/>
    <w:rsid w:val="00576138"/>
    <w:rsid w:val="005764B1"/>
    <w:rsid w:val="00584E3E"/>
    <w:rsid w:val="00592879"/>
    <w:rsid w:val="00595408"/>
    <w:rsid w:val="005972E7"/>
    <w:rsid w:val="005A188B"/>
    <w:rsid w:val="005A4E60"/>
    <w:rsid w:val="005A79C1"/>
    <w:rsid w:val="005B38F3"/>
    <w:rsid w:val="005B5089"/>
    <w:rsid w:val="005D1D9F"/>
    <w:rsid w:val="005D4ECA"/>
    <w:rsid w:val="005E312E"/>
    <w:rsid w:val="005E38E8"/>
    <w:rsid w:val="005E7941"/>
    <w:rsid w:val="005F0877"/>
    <w:rsid w:val="005F0B98"/>
    <w:rsid w:val="005F6B87"/>
    <w:rsid w:val="006007E9"/>
    <w:rsid w:val="006021B9"/>
    <w:rsid w:val="006030ED"/>
    <w:rsid w:val="00606C43"/>
    <w:rsid w:val="00620630"/>
    <w:rsid w:val="006252D8"/>
    <w:rsid w:val="0062534D"/>
    <w:rsid w:val="006267F9"/>
    <w:rsid w:val="00627BC1"/>
    <w:rsid w:val="006324C6"/>
    <w:rsid w:val="00633A91"/>
    <w:rsid w:val="00636E3B"/>
    <w:rsid w:val="00642FB9"/>
    <w:rsid w:val="006432D0"/>
    <w:rsid w:val="00645BED"/>
    <w:rsid w:val="0064643E"/>
    <w:rsid w:val="00661775"/>
    <w:rsid w:val="006638C9"/>
    <w:rsid w:val="006652DC"/>
    <w:rsid w:val="006673D6"/>
    <w:rsid w:val="00671CDE"/>
    <w:rsid w:val="00674C8A"/>
    <w:rsid w:val="00695763"/>
    <w:rsid w:val="006A0FE9"/>
    <w:rsid w:val="006A3648"/>
    <w:rsid w:val="006A4E6C"/>
    <w:rsid w:val="006A534C"/>
    <w:rsid w:val="006A5DFD"/>
    <w:rsid w:val="006A659D"/>
    <w:rsid w:val="006C6B56"/>
    <w:rsid w:val="006D422E"/>
    <w:rsid w:val="006D46A3"/>
    <w:rsid w:val="006D5278"/>
    <w:rsid w:val="006E4EA7"/>
    <w:rsid w:val="006E62EB"/>
    <w:rsid w:val="006E7B7F"/>
    <w:rsid w:val="006F512D"/>
    <w:rsid w:val="006F586C"/>
    <w:rsid w:val="0070063A"/>
    <w:rsid w:val="00701738"/>
    <w:rsid w:val="00702405"/>
    <w:rsid w:val="00706D32"/>
    <w:rsid w:val="0071279D"/>
    <w:rsid w:val="007157E7"/>
    <w:rsid w:val="00717B43"/>
    <w:rsid w:val="0074059D"/>
    <w:rsid w:val="00741EC2"/>
    <w:rsid w:val="00742650"/>
    <w:rsid w:val="00743E36"/>
    <w:rsid w:val="007445A3"/>
    <w:rsid w:val="00747AA0"/>
    <w:rsid w:val="007522DD"/>
    <w:rsid w:val="00756A7A"/>
    <w:rsid w:val="007630D2"/>
    <w:rsid w:val="007661F7"/>
    <w:rsid w:val="0076691E"/>
    <w:rsid w:val="00770291"/>
    <w:rsid w:val="00773671"/>
    <w:rsid w:val="00773EC7"/>
    <w:rsid w:val="00775FCB"/>
    <w:rsid w:val="007771F1"/>
    <w:rsid w:val="00795119"/>
    <w:rsid w:val="007A0770"/>
    <w:rsid w:val="007A3137"/>
    <w:rsid w:val="007A44EC"/>
    <w:rsid w:val="007A670B"/>
    <w:rsid w:val="007B2E9D"/>
    <w:rsid w:val="007B79AA"/>
    <w:rsid w:val="007C2693"/>
    <w:rsid w:val="007C2891"/>
    <w:rsid w:val="007C5DA6"/>
    <w:rsid w:val="007C648D"/>
    <w:rsid w:val="007C6517"/>
    <w:rsid w:val="007D189A"/>
    <w:rsid w:val="007D18D6"/>
    <w:rsid w:val="007E7DEB"/>
    <w:rsid w:val="007F6F16"/>
    <w:rsid w:val="00801271"/>
    <w:rsid w:val="00801482"/>
    <w:rsid w:val="008047D0"/>
    <w:rsid w:val="0080722E"/>
    <w:rsid w:val="0081256F"/>
    <w:rsid w:val="0081417D"/>
    <w:rsid w:val="00815163"/>
    <w:rsid w:val="00815197"/>
    <w:rsid w:val="00816AE0"/>
    <w:rsid w:val="008233FB"/>
    <w:rsid w:val="008239DB"/>
    <w:rsid w:val="00847368"/>
    <w:rsid w:val="00851CEE"/>
    <w:rsid w:val="00853022"/>
    <w:rsid w:val="00856459"/>
    <w:rsid w:val="00860061"/>
    <w:rsid w:val="00860B07"/>
    <w:rsid w:val="00865D2C"/>
    <w:rsid w:val="00873C68"/>
    <w:rsid w:val="00881CB8"/>
    <w:rsid w:val="008821B6"/>
    <w:rsid w:val="008859C0"/>
    <w:rsid w:val="00885F05"/>
    <w:rsid w:val="00887461"/>
    <w:rsid w:val="008913CD"/>
    <w:rsid w:val="00895567"/>
    <w:rsid w:val="008A19F3"/>
    <w:rsid w:val="008A3C7E"/>
    <w:rsid w:val="008A447D"/>
    <w:rsid w:val="008A7235"/>
    <w:rsid w:val="008B1742"/>
    <w:rsid w:val="008B1BF8"/>
    <w:rsid w:val="008B2FF6"/>
    <w:rsid w:val="008B3835"/>
    <w:rsid w:val="008B5671"/>
    <w:rsid w:val="008B57AD"/>
    <w:rsid w:val="008B6DDD"/>
    <w:rsid w:val="008C0D47"/>
    <w:rsid w:val="008C30AA"/>
    <w:rsid w:val="008C372A"/>
    <w:rsid w:val="008C6310"/>
    <w:rsid w:val="008D417C"/>
    <w:rsid w:val="008D6356"/>
    <w:rsid w:val="008F4105"/>
    <w:rsid w:val="008F6FA6"/>
    <w:rsid w:val="00907058"/>
    <w:rsid w:val="0090747E"/>
    <w:rsid w:val="009078D1"/>
    <w:rsid w:val="00912AA6"/>
    <w:rsid w:val="0092285C"/>
    <w:rsid w:val="00922A0E"/>
    <w:rsid w:val="009236FA"/>
    <w:rsid w:val="009279E9"/>
    <w:rsid w:val="00930B24"/>
    <w:rsid w:val="00931494"/>
    <w:rsid w:val="00935875"/>
    <w:rsid w:val="00940731"/>
    <w:rsid w:val="00941637"/>
    <w:rsid w:val="00944557"/>
    <w:rsid w:val="00946800"/>
    <w:rsid w:val="00950955"/>
    <w:rsid w:val="0095138C"/>
    <w:rsid w:val="00955863"/>
    <w:rsid w:val="00957C73"/>
    <w:rsid w:val="00962BF3"/>
    <w:rsid w:val="00964728"/>
    <w:rsid w:val="0096798D"/>
    <w:rsid w:val="00970E98"/>
    <w:rsid w:val="009730DA"/>
    <w:rsid w:val="0097494B"/>
    <w:rsid w:val="0097511E"/>
    <w:rsid w:val="0098081B"/>
    <w:rsid w:val="0098133E"/>
    <w:rsid w:val="0098373D"/>
    <w:rsid w:val="009863FC"/>
    <w:rsid w:val="0098708B"/>
    <w:rsid w:val="00990EAC"/>
    <w:rsid w:val="00991D11"/>
    <w:rsid w:val="0099717C"/>
    <w:rsid w:val="00997825"/>
    <w:rsid w:val="009A1CB3"/>
    <w:rsid w:val="009A78AA"/>
    <w:rsid w:val="009C15AC"/>
    <w:rsid w:val="009C1E84"/>
    <w:rsid w:val="009C2712"/>
    <w:rsid w:val="009C36DE"/>
    <w:rsid w:val="009C5201"/>
    <w:rsid w:val="009C62A8"/>
    <w:rsid w:val="009C6785"/>
    <w:rsid w:val="009D483E"/>
    <w:rsid w:val="009D5528"/>
    <w:rsid w:val="009D6117"/>
    <w:rsid w:val="009D69EC"/>
    <w:rsid w:val="009E1442"/>
    <w:rsid w:val="009F1C8A"/>
    <w:rsid w:val="009F59D7"/>
    <w:rsid w:val="00A01455"/>
    <w:rsid w:val="00A0279B"/>
    <w:rsid w:val="00A06116"/>
    <w:rsid w:val="00A22E7D"/>
    <w:rsid w:val="00A26122"/>
    <w:rsid w:val="00A3550C"/>
    <w:rsid w:val="00A374A6"/>
    <w:rsid w:val="00A43971"/>
    <w:rsid w:val="00A43D43"/>
    <w:rsid w:val="00A43F5A"/>
    <w:rsid w:val="00A50EA5"/>
    <w:rsid w:val="00A51A5D"/>
    <w:rsid w:val="00A52CF3"/>
    <w:rsid w:val="00A54F03"/>
    <w:rsid w:val="00A631A3"/>
    <w:rsid w:val="00A63893"/>
    <w:rsid w:val="00A64A7D"/>
    <w:rsid w:val="00A6518F"/>
    <w:rsid w:val="00A66360"/>
    <w:rsid w:val="00A67E0B"/>
    <w:rsid w:val="00A70C76"/>
    <w:rsid w:val="00A7464D"/>
    <w:rsid w:val="00A80780"/>
    <w:rsid w:val="00A82498"/>
    <w:rsid w:val="00A93B7E"/>
    <w:rsid w:val="00A95943"/>
    <w:rsid w:val="00A97820"/>
    <w:rsid w:val="00AA487E"/>
    <w:rsid w:val="00AA50F6"/>
    <w:rsid w:val="00AB047F"/>
    <w:rsid w:val="00AB276B"/>
    <w:rsid w:val="00AB465D"/>
    <w:rsid w:val="00AB7875"/>
    <w:rsid w:val="00AC354C"/>
    <w:rsid w:val="00AC4F31"/>
    <w:rsid w:val="00AC53A7"/>
    <w:rsid w:val="00AD0740"/>
    <w:rsid w:val="00AD1E5B"/>
    <w:rsid w:val="00AD5F8B"/>
    <w:rsid w:val="00AD74DC"/>
    <w:rsid w:val="00AE4CE5"/>
    <w:rsid w:val="00AF478D"/>
    <w:rsid w:val="00AF7668"/>
    <w:rsid w:val="00B06B73"/>
    <w:rsid w:val="00B07C2F"/>
    <w:rsid w:val="00B125F0"/>
    <w:rsid w:val="00B27F07"/>
    <w:rsid w:val="00B3164A"/>
    <w:rsid w:val="00B35B98"/>
    <w:rsid w:val="00B36C5A"/>
    <w:rsid w:val="00B37E6B"/>
    <w:rsid w:val="00B426FB"/>
    <w:rsid w:val="00B568C2"/>
    <w:rsid w:val="00B62D3F"/>
    <w:rsid w:val="00B63A5B"/>
    <w:rsid w:val="00B6451B"/>
    <w:rsid w:val="00B6574F"/>
    <w:rsid w:val="00B6663A"/>
    <w:rsid w:val="00B7174E"/>
    <w:rsid w:val="00B76D18"/>
    <w:rsid w:val="00B775B6"/>
    <w:rsid w:val="00B84157"/>
    <w:rsid w:val="00BB0350"/>
    <w:rsid w:val="00BB41FD"/>
    <w:rsid w:val="00BB7AEE"/>
    <w:rsid w:val="00BC17B4"/>
    <w:rsid w:val="00BC283C"/>
    <w:rsid w:val="00BD2B75"/>
    <w:rsid w:val="00BD442E"/>
    <w:rsid w:val="00BD738C"/>
    <w:rsid w:val="00BE189F"/>
    <w:rsid w:val="00BE39B8"/>
    <w:rsid w:val="00BE71FF"/>
    <w:rsid w:val="00BF0033"/>
    <w:rsid w:val="00BF44A4"/>
    <w:rsid w:val="00BF7BFF"/>
    <w:rsid w:val="00C035AA"/>
    <w:rsid w:val="00C105A1"/>
    <w:rsid w:val="00C10B2D"/>
    <w:rsid w:val="00C11E33"/>
    <w:rsid w:val="00C122F9"/>
    <w:rsid w:val="00C1681F"/>
    <w:rsid w:val="00C17699"/>
    <w:rsid w:val="00C2408C"/>
    <w:rsid w:val="00C435ED"/>
    <w:rsid w:val="00C44F52"/>
    <w:rsid w:val="00C52A0D"/>
    <w:rsid w:val="00C54F79"/>
    <w:rsid w:val="00C61DF4"/>
    <w:rsid w:val="00C838DA"/>
    <w:rsid w:val="00C86701"/>
    <w:rsid w:val="00C8774D"/>
    <w:rsid w:val="00C92C19"/>
    <w:rsid w:val="00C9376A"/>
    <w:rsid w:val="00C93C3A"/>
    <w:rsid w:val="00C96227"/>
    <w:rsid w:val="00C97808"/>
    <w:rsid w:val="00CA462A"/>
    <w:rsid w:val="00CA46E3"/>
    <w:rsid w:val="00CB1422"/>
    <w:rsid w:val="00CB211A"/>
    <w:rsid w:val="00CB2C29"/>
    <w:rsid w:val="00CC3B6C"/>
    <w:rsid w:val="00CD1405"/>
    <w:rsid w:val="00CD448F"/>
    <w:rsid w:val="00CE17FD"/>
    <w:rsid w:val="00CE3A3D"/>
    <w:rsid w:val="00CE7A30"/>
    <w:rsid w:val="00CE7A85"/>
    <w:rsid w:val="00CF3107"/>
    <w:rsid w:val="00CF3B09"/>
    <w:rsid w:val="00CF4EF6"/>
    <w:rsid w:val="00D00144"/>
    <w:rsid w:val="00D0119A"/>
    <w:rsid w:val="00D01902"/>
    <w:rsid w:val="00D0476C"/>
    <w:rsid w:val="00D06416"/>
    <w:rsid w:val="00D065A6"/>
    <w:rsid w:val="00D1204C"/>
    <w:rsid w:val="00D15146"/>
    <w:rsid w:val="00D1695C"/>
    <w:rsid w:val="00D2082B"/>
    <w:rsid w:val="00D21966"/>
    <w:rsid w:val="00D24A5D"/>
    <w:rsid w:val="00D25CD9"/>
    <w:rsid w:val="00D26A08"/>
    <w:rsid w:val="00D270A5"/>
    <w:rsid w:val="00D2756B"/>
    <w:rsid w:val="00D3115C"/>
    <w:rsid w:val="00D31A36"/>
    <w:rsid w:val="00D331E4"/>
    <w:rsid w:val="00D374D6"/>
    <w:rsid w:val="00D37FCB"/>
    <w:rsid w:val="00D4023D"/>
    <w:rsid w:val="00D4069A"/>
    <w:rsid w:val="00D422E1"/>
    <w:rsid w:val="00D54ECC"/>
    <w:rsid w:val="00D664C5"/>
    <w:rsid w:val="00D7189D"/>
    <w:rsid w:val="00D71E53"/>
    <w:rsid w:val="00D730CA"/>
    <w:rsid w:val="00D801DF"/>
    <w:rsid w:val="00D81407"/>
    <w:rsid w:val="00D82B13"/>
    <w:rsid w:val="00D86307"/>
    <w:rsid w:val="00D94F64"/>
    <w:rsid w:val="00D978E4"/>
    <w:rsid w:val="00DA33AC"/>
    <w:rsid w:val="00DA584B"/>
    <w:rsid w:val="00DA64D0"/>
    <w:rsid w:val="00DA6582"/>
    <w:rsid w:val="00DB0DFE"/>
    <w:rsid w:val="00DB67CB"/>
    <w:rsid w:val="00DC22C2"/>
    <w:rsid w:val="00DC575A"/>
    <w:rsid w:val="00DC5FE1"/>
    <w:rsid w:val="00DC713E"/>
    <w:rsid w:val="00DD2B98"/>
    <w:rsid w:val="00DD4754"/>
    <w:rsid w:val="00DD5076"/>
    <w:rsid w:val="00DD55E5"/>
    <w:rsid w:val="00DE03C1"/>
    <w:rsid w:val="00DE18B5"/>
    <w:rsid w:val="00DF09F4"/>
    <w:rsid w:val="00DF672C"/>
    <w:rsid w:val="00E01EFE"/>
    <w:rsid w:val="00E02E0B"/>
    <w:rsid w:val="00E0593E"/>
    <w:rsid w:val="00E1127F"/>
    <w:rsid w:val="00E15562"/>
    <w:rsid w:val="00E16913"/>
    <w:rsid w:val="00E208B0"/>
    <w:rsid w:val="00E26720"/>
    <w:rsid w:val="00E33071"/>
    <w:rsid w:val="00E36DF7"/>
    <w:rsid w:val="00E41AEE"/>
    <w:rsid w:val="00E4481E"/>
    <w:rsid w:val="00E4794F"/>
    <w:rsid w:val="00E508A7"/>
    <w:rsid w:val="00E50F28"/>
    <w:rsid w:val="00E56F79"/>
    <w:rsid w:val="00E60A44"/>
    <w:rsid w:val="00E61B22"/>
    <w:rsid w:val="00E666EA"/>
    <w:rsid w:val="00E74087"/>
    <w:rsid w:val="00E85CEA"/>
    <w:rsid w:val="00E8690C"/>
    <w:rsid w:val="00E969AE"/>
    <w:rsid w:val="00E97C53"/>
    <w:rsid w:val="00EA6493"/>
    <w:rsid w:val="00EA70F3"/>
    <w:rsid w:val="00EA7476"/>
    <w:rsid w:val="00EB0651"/>
    <w:rsid w:val="00EB1F89"/>
    <w:rsid w:val="00EB1FC2"/>
    <w:rsid w:val="00EB2037"/>
    <w:rsid w:val="00EB6A0B"/>
    <w:rsid w:val="00EC14DF"/>
    <w:rsid w:val="00EC1BB9"/>
    <w:rsid w:val="00ED3B32"/>
    <w:rsid w:val="00ED4484"/>
    <w:rsid w:val="00ED6B45"/>
    <w:rsid w:val="00ED7346"/>
    <w:rsid w:val="00ED77F3"/>
    <w:rsid w:val="00EE45D4"/>
    <w:rsid w:val="00EF1410"/>
    <w:rsid w:val="00F05BB5"/>
    <w:rsid w:val="00F113BF"/>
    <w:rsid w:val="00F20633"/>
    <w:rsid w:val="00F20ED0"/>
    <w:rsid w:val="00F2337D"/>
    <w:rsid w:val="00F251D0"/>
    <w:rsid w:val="00F256A3"/>
    <w:rsid w:val="00F25908"/>
    <w:rsid w:val="00F26E37"/>
    <w:rsid w:val="00F32A7C"/>
    <w:rsid w:val="00F331EA"/>
    <w:rsid w:val="00F34EC4"/>
    <w:rsid w:val="00F374E5"/>
    <w:rsid w:val="00F4271F"/>
    <w:rsid w:val="00F5534E"/>
    <w:rsid w:val="00F6042B"/>
    <w:rsid w:val="00F62A47"/>
    <w:rsid w:val="00F62DCD"/>
    <w:rsid w:val="00F649D4"/>
    <w:rsid w:val="00F7451A"/>
    <w:rsid w:val="00F745DD"/>
    <w:rsid w:val="00F76B03"/>
    <w:rsid w:val="00F76EBD"/>
    <w:rsid w:val="00F8478E"/>
    <w:rsid w:val="00F84AC0"/>
    <w:rsid w:val="00F84B99"/>
    <w:rsid w:val="00F85769"/>
    <w:rsid w:val="00F8700A"/>
    <w:rsid w:val="00F91124"/>
    <w:rsid w:val="00F91A5B"/>
    <w:rsid w:val="00F95301"/>
    <w:rsid w:val="00FA2541"/>
    <w:rsid w:val="00FA3223"/>
    <w:rsid w:val="00FA6956"/>
    <w:rsid w:val="00FB0572"/>
    <w:rsid w:val="00FB05EA"/>
    <w:rsid w:val="00FC2585"/>
    <w:rsid w:val="00FC6AE0"/>
    <w:rsid w:val="00FD0C4A"/>
    <w:rsid w:val="00FD2680"/>
    <w:rsid w:val="00FD531C"/>
    <w:rsid w:val="00FD5984"/>
    <w:rsid w:val="00FD73B1"/>
    <w:rsid w:val="00FE77D9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D8FCA5"/>
  <w15:docId w15:val="{BE3B9D3E-411C-4563-835A-8F18C4DD2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51">
    <w:name w:val="toc 5"/>
    <w:basedOn w:val="a1"/>
    <w:next w:val="a1"/>
    <w:autoRedefine/>
    <w:uiPriority w:val="39"/>
    <w:semiHidden/>
    <w:unhideWhenUsed/>
    <w:rsid w:val="00D2082B"/>
    <w:pPr>
      <w:spacing w:after="100"/>
      <w:ind w:left="960"/>
    </w:pPr>
  </w:style>
  <w:style w:type="paragraph" w:styleId="91">
    <w:name w:val="toc 9"/>
    <w:basedOn w:val="a1"/>
    <w:next w:val="a1"/>
    <w:autoRedefine/>
    <w:uiPriority w:val="39"/>
    <w:semiHidden/>
    <w:unhideWhenUsed/>
    <w:rsid w:val="00D2082B"/>
    <w:pPr>
      <w:spacing w:after="100"/>
      <w:ind w:left="1920"/>
    </w:pPr>
  </w:style>
  <w:style w:type="paragraph" w:styleId="71">
    <w:name w:val="toc 7"/>
    <w:basedOn w:val="a1"/>
    <w:next w:val="a1"/>
    <w:autoRedefine/>
    <w:uiPriority w:val="39"/>
    <w:semiHidden/>
    <w:unhideWhenUsed/>
    <w:rsid w:val="00D2082B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FreddyFazbear-83/Up_mobil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A878B2-1D23-4E92-AE4E-1273EF77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478</TotalTime>
  <Pages>10</Pages>
  <Words>1636</Words>
  <Characters>9331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10946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lastModifiedBy>Учетная запись Майкрософт</cp:lastModifiedBy>
  <cp:revision>5</cp:revision>
  <cp:lastPrinted>2019-07-22T11:48:00Z</cp:lastPrinted>
  <dcterms:created xsi:type="dcterms:W3CDTF">2025-10-18T17:56:00Z</dcterms:created>
  <dcterms:modified xsi:type="dcterms:W3CDTF">2025-11-12T09:29:00Z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